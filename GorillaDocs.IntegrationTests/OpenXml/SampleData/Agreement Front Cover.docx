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6A2" w:rsidRDefault="001546A2">
      <w:pPr>
        <w:pStyle w:val="TitleTopLine"/>
        <w:sectPr w:rsidR="001546A2" w:rsidSect="00D17DC5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1985" w:right="1134" w:bottom="1134" w:left="1134" w:header="1928" w:footer="561" w:gutter="0"/>
          <w:paperSrc w:first="15" w:other="15"/>
          <w:pgNumType w:start="1"/>
          <w:cols w:space="720"/>
          <w:docGrid w:linePitch="299"/>
        </w:sectPr>
      </w:pPr>
      <w:bookmarkStart w:id="0" w:name="Section"/>
    </w:p>
    <w:p w:rsidR="0025515D" w:rsidRDefault="0025515D">
      <w:pPr>
        <w:pStyle w:val="TitleTopLine"/>
      </w:pPr>
    </w:p>
    <w:sdt>
      <w:sdtPr>
        <w:alias w:val="Agreement Title"/>
        <w:tag w:val="PrecedentInstruction_187266774"/>
        <w:id w:val="187266774"/>
        <w:placeholder>
          <w:docPart w:val="DEE096839DAC4E0797B791069C26B95F"/>
        </w:placeholder>
        <w:showingPlcHdr/>
        <w:dataBinding w:prefixMappings="xmlns:ns0='http://schemas.macroview.com.au/agreement'" w:xpath="/ns0:root[1]/ns0:Title[1]" w:storeItemID="{D3F9130A-6C7F-4507-BD37-6806EA80356B}"/>
        <w:text/>
      </w:sdtPr>
      <w:sdtEndPr/>
      <w:sdtContent>
        <w:p w:rsidR="0025515D" w:rsidRDefault="004E0D90" w:rsidP="004E0D90">
          <w:pPr>
            <w:pStyle w:val="TitleHeading"/>
          </w:pPr>
          <w:r w:rsidRPr="009A1073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Agreement Title</w:t>
          </w:r>
          <w:r w:rsidRPr="009A1073">
            <w:rPr>
              <w:rStyle w:val="PlaceholderText"/>
            </w:rPr>
            <w:t>.</w:t>
          </w:r>
        </w:p>
      </w:sdtContent>
    </w:sdt>
    <w:bookmarkStart w:id="1" w:name="Parties_FrontCover" w:displacedByCustomXml="next"/>
    <w:sdt>
      <w:sdtPr>
        <w:alias w:val="Party1 Name"/>
        <w:tag w:val="PrecedentInstruction_2637362606"/>
        <w:id w:val="-1657604690"/>
        <w:placeholder>
          <w:docPart w:val="FECD2CE923764211B47594E7EBCE76B3"/>
        </w:placeholder>
        <w:showingPlcHdr/>
        <w:dataBinding w:prefixMappings="xmlns:ns0='http://schemas.macroview.com.au/agreement'" w:xpath="/ns0:root[1]/ns0:Parties[1]/ns0:Party[1]/ns0:Name[1]" w:storeItemID="{D3F9130A-6C7F-4507-BD37-6806EA80356B}"/>
        <w:comboBox w:lastValue=""/>
      </w:sdtPr>
      <w:sdtEndPr/>
      <w:sdtContent>
        <w:p w:rsidR="004E0D90" w:rsidRPr="002E3444" w:rsidRDefault="004E0D90" w:rsidP="00C47EF7">
          <w:pPr>
            <w:pStyle w:val="LH12ptwithline"/>
          </w:pPr>
          <w:r w:rsidRPr="009A1073">
            <w:rPr>
              <w:rStyle w:val="PlaceholderText"/>
            </w:rPr>
            <w:t>C</w:t>
          </w:r>
          <w:r>
            <w:rPr>
              <w:rStyle w:val="PlaceholderText"/>
            </w:rPr>
            <w:t>lick here to enter Party1 Name</w:t>
          </w:r>
          <w:r w:rsidRPr="009A1073">
            <w:rPr>
              <w:rStyle w:val="PlaceholderText"/>
            </w:rPr>
            <w:t>.</w:t>
          </w:r>
        </w:p>
      </w:sdtContent>
    </w:sdt>
    <w:bookmarkEnd w:id="1" w:displacedByCustomXml="next"/>
    <w:sdt>
      <w:sdtPr>
        <w:alias w:val="Agreement Transaction"/>
        <w:tag w:val="PrecedentInstruction_924155387"/>
        <w:id w:val="924155387"/>
        <w:placeholder>
          <w:docPart w:val="609EE94B0FF14B269A6AD82576F3BCD1"/>
        </w:placeholder>
        <w:showingPlcHdr/>
        <w:dataBinding w:prefixMappings="xmlns:ns0='http://schemas.macroview.com.au/agreement'" w:xpath="/ns0:root[1]/ns0:TransactionDescription[1]" w:storeItemID="{D3F9130A-6C7F-4507-BD37-6806EA80356B}"/>
        <w:text/>
      </w:sdtPr>
      <w:sdtEndPr/>
      <w:sdtContent>
        <w:p w:rsidR="0025515D" w:rsidRDefault="004E0D90" w:rsidP="004E0D90">
          <w:pPr>
            <w:pStyle w:val="LeftHeading11pt"/>
          </w:pPr>
          <w:r w:rsidRPr="009A1073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Agreement Transaction</w:t>
          </w:r>
          <w:r w:rsidRPr="009A1073">
            <w:rPr>
              <w:rStyle w:val="PlaceholderText"/>
            </w:rPr>
            <w:t>.</w:t>
          </w:r>
        </w:p>
      </w:sdtContent>
    </w:sdt>
    <w:p w:rsidR="0025515D" w:rsidRDefault="0025515D"/>
    <w:p w:rsidR="00946FB9" w:rsidRDefault="00946FB9">
      <w:pPr>
        <w:sectPr w:rsidR="00946FB9" w:rsidSect="00D17DC5">
          <w:headerReference w:type="default" r:id="rId16"/>
          <w:footerReference w:type="default" r:id="rId17"/>
          <w:pgSz w:w="11907" w:h="16840" w:code="9"/>
          <w:pgMar w:top="1985" w:right="1134" w:bottom="1134" w:left="1134" w:header="1928" w:footer="561" w:gutter="0"/>
          <w:paperSrc w:first="15" w:other="15"/>
          <w:pgNumType w:start="1"/>
          <w:cols w:space="720"/>
          <w:docGrid w:linePitch="299"/>
        </w:sectPr>
      </w:pPr>
    </w:p>
    <w:bookmarkEnd w:id="0"/>
    <w:p w:rsidR="00206364" w:rsidRDefault="00206364" w:rsidP="00BF3C5F">
      <w:pPr>
        <w:pStyle w:val="BodyText"/>
      </w:pPr>
    </w:p>
    <w:sectPr w:rsidR="00206364" w:rsidSect="00BF3C5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7" w:h="16840"/>
      <w:pgMar w:top="1985" w:right="1134" w:bottom="1134" w:left="1134" w:header="731" w:footer="561" w:gutter="0"/>
      <w:paperSrc w:first="15" w:other="15"/>
      <w:pgNumType w:fmt="lowerRoman" w:start="1"/>
      <w:cols w:space="720"/>
      <w:docGrid w:linePitch="7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4">
      <wne:acd wne:acdName="acd0"/>
    </wne:keymap>
    <wne:keymap wne:kcmPrimary="0635">
      <wne:acd wne:acdName="acd1"/>
    </wne:keymap>
    <wne:keymap wne:kcmPrimary="0636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QAAAAQA" wne:acdName="acd0" wne:fciIndexBasedOn="0065"/>
    <wne:acd wne:argValue="AQAAAAUA" wne:acdName="acd1" wne:fciIndexBasedOn="0065"/>
    <wne:acd wne:argValue="AQAAAAYA" wne:acdName="acd2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2855" w:rsidRDefault="00D22855">
      <w:r>
        <w:separator/>
      </w:r>
    </w:p>
  </w:endnote>
  <w:endnote w:type="continuationSeparator" w:id="0">
    <w:p w:rsidR="00D22855" w:rsidRDefault="00D22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E21" w:rsidRDefault="00F57E2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E21" w:rsidRDefault="00F57E2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E21" w:rsidRDefault="00F57E21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46A2" w:rsidRDefault="001546A2" w:rsidP="00D17DC5">
    <w:pPr>
      <w:pStyle w:val="FooterTextSml"/>
    </w:pPr>
    <w:r w:rsidRPr="007444AE">
      <w:rPr>
        <w:noProof/>
      </w:rPr>
      <w:drawing>
        <wp:anchor distT="0" distB="0" distL="114300" distR="114300" simplePos="0" relativeHeight="251671552" behindDoc="0" locked="0" layoutInCell="1" allowOverlap="1" wp14:anchorId="3B77BEB9" wp14:editId="7BDC8603">
          <wp:simplePos x="0" y="0"/>
          <wp:positionH relativeFrom="rightMargin">
            <wp:posOffset>-989965</wp:posOffset>
          </wp:positionH>
          <wp:positionV relativeFrom="paragraph">
            <wp:posOffset>-125095</wp:posOffset>
          </wp:positionV>
          <wp:extent cx="964800" cy="270000"/>
          <wp:effectExtent l="0" t="0" r="6985" b="0"/>
          <wp:wrapNone/>
          <wp:docPr id="1" name="Partner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SPartnerGoldAppDev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4800" cy="2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5000" w:type="pct"/>
      <w:tblBorders>
        <w:top w:val="single" w:sz="12" w:space="0" w:color="FDCE00"/>
        <w:left w:val="none" w:sz="0" w:space="0" w:color="auto"/>
        <w:bottom w:val="none" w:sz="0" w:space="0" w:color="auto"/>
        <w:right w:val="none" w:sz="0" w:space="0" w:color="auto"/>
        <w:insideH w:val="single" w:sz="12" w:space="0" w:color="FDCE00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83"/>
      <w:gridCol w:w="7256"/>
    </w:tblGrid>
    <w:tr w:rsidR="001546A2" w:rsidTr="00F57E21">
      <w:tc>
        <w:tcPr>
          <w:tcW w:w="1236" w:type="pct"/>
          <w:vAlign w:val="bottom"/>
        </w:tcPr>
        <w:p w:rsidR="001546A2" w:rsidRDefault="001546A2" w:rsidP="00D17DC5">
          <w:pPr>
            <w:pStyle w:val="FooterTextLge"/>
          </w:pPr>
          <w:r w:rsidRPr="0052543B">
            <w:t>Create | Collaborate | Manage</w:t>
          </w:r>
        </w:p>
      </w:tc>
      <w:tc>
        <w:tcPr>
          <w:tcW w:w="3764" w:type="pct"/>
          <w:vAlign w:val="bottom"/>
        </w:tcPr>
        <w:p w:rsidR="001546A2" w:rsidRDefault="001546A2" w:rsidP="00D17DC5">
          <w:pPr>
            <w:pStyle w:val="FooterTextSml"/>
            <w:jc w:val="right"/>
          </w:pPr>
          <w:r w:rsidRPr="0052543B">
            <w:t xml:space="preserve">Document automation, email and document </w:t>
          </w:r>
          <w:r w:rsidRPr="0048484D">
            <w:t>management</w:t>
          </w:r>
          <w:r w:rsidRPr="0052543B">
            <w:t xml:space="preserve"> solutions for Microsoft SharePoint</w:t>
          </w:r>
          <w:r w:rsidRPr="0052543B">
            <w:rPr>
              <w:vertAlign w:val="superscript"/>
            </w:rPr>
            <w:t>®</w:t>
          </w:r>
          <w:r w:rsidRPr="0052543B">
            <w:t xml:space="preserve"> and Office</w:t>
          </w:r>
          <w:r w:rsidRPr="0052543B">
            <w:rPr>
              <w:vertAlign w:val="superscript"/>
            </w:rPr>
            <w:t>®</w:t>
          </w:r>
        </w:p>
      </w:tc>
    </w:tr>
  </w:tbl>
  <w:p w:rsidR="001546A2" w:rsidRDefault="001546A2" w:rsidP="00D17DC5">
    <w:pPr>
      <w:pStyle w:val="FooterTextSml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C5F" w:rsidRDefault="00BF3C5F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C5F" w:rsidRPr="00BF3C5F" w:rsidRDefault="00BF3C5F" w:rsidP="00BF3C5F">
    <w:pPr>
      <w:pStyle w:val="Footer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C5F" w:rsidRDefault="00BF3C5F" w:rsidP="00CB6C34">
    <w:pPr>
      <w:pStyle w:val="FooterTextSml"/>
    </w:pPr>
    <w:r w:rsidRPr="007444AE">
      <w:rPr>
        <w:noProof/>
      </w:rPr>
      <w:drawing>
        <wp:anchor distT="0" distB="0" distL="114300" distR="114300" simplePos="0" relativeHeight="251667456" behindDoc="0" locked="0" layoutInCell="1" allowOverlap="1" wp14:anchorId="7E727A0F" wp14:editId="08C1975A">
          <wp:simplePos x="0" y="0"/>
          <wp:positionH relativeFrom="rightMargin">
            <wp:posOffset>-989965</wp:posOffset>
          </wp:positionH>
          <wp:positionV relativeFrom="paragraph">
            <wp:posOffset>-125095</wp:posOffset>
          </wp:positionV>
          <wp:extent cx="964800" cy="270000"/>
          <wp:effectExtent l="0" t="0" r="6985" b="0"/>
          <wp:wrapNone/>
          <wp:docPr id="5" name="Partner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SPartnerGoldAppDev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4800" cy="27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5000" w:type="pct"/>
      <w:tblBorders>
        <w:top w:val="single" w:sz="12" w:space="0" w:color="FDCE00"/>
        <w:left w:val="none" w:sz="0" w:space="0" w:color="auto"/>
        <w:bottom w:val="none" w:sz="0" w:space="0" w:color="auto"/>
        <w:right w:val="none" w:sz="0" w:space="0" w:color="auto"/>
        <w:insideH w:val="single" w:sz="12" w:space="0" w:color="FDCE00"/>
        <w:insideV w:val="none" w:sz="0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2383"/>
      <w:gridCol w:w="7256"/>
    </w:tblGrid>
    <w:tr w:rsidR="00BF3C5F" w:rsidTr="0016128A">
      <w:tc>
        <w:tcPr>
          <w:tcW w:w="1236" w:type="pct"/>
          <w:vAlign w:val="bottom"/>
        </w:tcPr>
        <w:p w:rsidR="00BF3C5F" w:rsidRDefault="00BF3C5F" w:rsidP="00CB6C34">
          <w:pPr>
            <w:pStyle w:val="FooterTextLge"/>
          </w:pPr>
          <w:r w:rsidRPr="0052543B">
            <w:t>Create | Collaborate | Manage</w:t>
          </w:r>
        </w:p>
      </w:tc>
      <w:tc>
        <w:tcPr>
          <w:tcW w:w="3764" w:type="pct"/>
          <w:vAlign w:val="bottom"/>
        </w:tcPr>
        <w:p w:rsidR="00BF3C5F" w:rsidRDefault="00BF3C5F" w:rsidP="00CB6C34">
          <w:pPr>
            <w:pStyle w:val="FooterTextSml"/>
            <w:jc w:val="right"/>
          </w:pPr>
          <w:r w:rsidRPr="0052543B">
            <w:t xml:space="preserve">Document automation, email and document </w:t>
          </w:r>
          <w:r w:rsidRPr="0048484D">
            <w:t>management</w:t>
          </w:r>
          <w:r w:rsidRPr="0052543B">
            <w:t xml:space="preserve"> solutions for Microsoft SharePoint</w:t>
          </w:r>
          <w:r w:rsidRPr="0052543B">
            <w:rPr>
              <w:vertAlign w:val="superscript"/>
            </w:rPr>
            <w:t>®</w:t>
          </w:r>
          <w:r w:rsidRPr="0052543B">
            <w:t xml:space="preserve"> and Office</w:t>
          </w:r>
          <w:r w:rsidRPr="0052543B">
            <w:rPr>
              <w:vertAlign w:val="superscript"/>
            </w:rPr>
            <w:t>®</w:t>
          </w:r>
        </w:p>
      </w:tc>
    </w:tr>
  </w:tbl>
  <w:p w:rsidR="00BF3C5F" w:rsidRDefault="00BF3C5F" w:rsidP="00CB6C34">
    <w:pPr>
      <w:pStyle w:val="FooterTextSml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2855" w:rsidRDefault="00D22855">
      <w:r>
        <w:separator/>
      </w:r>
    </w:p>
  </w:footnote>
  <w:footnote w:type="continuationSeparator" w:id="0">
    <w:p w:rsidR="00D22855" w:rsidRDefault="00D22855">
      <w:r>
        <w:continuationSeparator/>
      </w:r>
    </w:p>
  </w:footnote>
  <w:footnote w:type="continuationNotice" w:id="1">
    <w:p w:rsidR="00D22855" w:rsidRDefault="00D2285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E21" w:rsidRDefault="00F57E2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E21" w:rsidRDefault="00F57E2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E21" w:rsidRDefault="00F57E21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46A2" w:rsidRDefault="001546A2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C5F" w:rsidRDefault="00BF3C5F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C5F" w:rsidRPr="00BF3C5F" w:rsidRDefault="00BF3C5F" w:rsidP="00BF3C5F">
    <w:pPr>
      <w:pStyle w:val="Header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C5F" w:rsidRDefault="00BF3C5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66125DE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F2D21F7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1"/>
    <w:multiLevelType w:val="singleLevel"/>
    <w:tmpl w:val="EECE0B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BF5249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645230B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917CBB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FFFFFFFB"/>
    <w:multiLevelType w:val="multilevel"/>
    <w:tmpl w:val="7F740ADC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upperRoman"/>
      <w:lvlText w:val="%7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720"/>
        </w:tabs>
        <w:ind w:left="720" w:firstLine="0"/>
      </w:pPr>
      <w:rPr>
        <w:rFonts w:hint="default"/>
      </w:rPr>
    </w:lvl>
  </w:abstractNum>
  <w:abstractNum w:abstractNumId="7" w15:restartNumberingAfterBreak="0">
    <w:nsid w:val="05E54950"/>
    <w:multiLevelType w:val="hybridMultilevel"/>
    <w:tmpl w:val="F82C459E"/>
    <w:lvl w:ilvl="0" w:tplc="0A140402">
      <w:start w:val="1"/>
      <w:numFmt w:val="bullet"/>
      <w:pStyle w:val="TableBullet3"/>
      <w:lvlText w:val=""/>
      <w:lvlJc w:val="left"/>
      <w:pPr>
        <w:ind w:left="360" w:hanging="360"/>
      </w:pPr>
      <w:rPr>
        <w:rFonts w:ascii="Wingdings" w:hAnsi="Wingdings" w:cs="Wingdings" w:hint="default"/>
        <w:color w:val="FDCE00" w:themeColor="accent2"/>
        <w:sz w:val="1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7A0313"/>
    <w:multiLevelType w:val="multilevel"/>
    <w:tmpl w:val="17ECFC8A"/>
    <w:lvl w:ilvl="0">
      <w:start w:val="1"/>
      <w:numFmt w:val="bullet"/>
      <w:lvlText w:val="‒"/>
      <w:lvlJc w:val="left"/>
      <w:pPr>
        <w:tabs>
          <w:tab w:val="num" w:pos="357"/>
        </w:tabs>
        <w:ind w:left="357" w:firstLine="0"/>
      </w:pPr>
      <w:rPr>
        <w:rFonts w:ascii="Arial" w:hAnsi="Arial" w:cs="Arial" w:hint="default"/>
        <w:color w:val="FDCE00"/>
        <w:sz w:val="18"/>
        <w:szCs w:val="18"/>
      </w:rPr>
    </w:lvl>
    <w:lvl w:ilvl="1">
      <w:start w:val="1"/>
      <w:numFmt w:val="bullet"/>
      <w:lvlText w:val="‒"/>
      <w:lvlJc w:val="left"/>
      <w:pPr>
        <w:tabs>
          <w:tab w:val="num" w:pos="714"/>
        </w:tabs>
        <w:ind w:left="357" w:firstLine="357"/>
      </w:pPr>
      <w:rPr>
        <w:rFonts w:ascii="Arial" w:hAnsi="Arial" w:cs="Courier New" w:hint="default"/>
        <w:color w:val="FDCE00"/>
        <w:szCs w:val="18"/>
      </w:rPr>
    </w:lvl>
    <w:lvl w:ilvl="2">
      <w:start w:val="1"/>
      <w:numFmt w:val="bullet"/>
      <w:lvlText w:val="‒"/>
      <w:lvlJc w:val="left"/>
      <w:pPr>
        <w:tabs>
          <w:tab w:val="num" w:pos="1072"/>
        </w:tabs>
        <w:ind w:left="357" w:firstLine="715"/>
      </w:pPr>
      <w:rPr>
        <w:rFonts w:ascii="Arial" w:hAnsi="Arial" w:cs="Times New Roman" w:hint="default"/>
        <w:color w:val="FDCE00"/>
        <w:szCs w:val="18"/>
      </w:rPr>
    </w:lvl>
    <w:lvl w:ilvl="3">
      <w:start w:val="1"/>
      <w:numFmt w:val="bullet"/>
      <w:lvlText w:val="‒"/>
      <w:lvlJc w:val="left"/>
      <w:pPr>
        <w:tabs>
          <w:tab w:val="num" w:pos="1429"/>
        </w:tabs>
        <w:ind w:left="357" w:firstLine="1072"/>
      </w:pPr>
      <w:rPr>
        <w:rFonts w:ascii="Arial" w:hAnsi="Arial" w:cs="Times New Roman" w:hint="default"/>
        <w:color w:val="FDCE00"/>
        <w:szCs w:val="18"/>
      </w:rPr>
    </w:lvl>
    <w:lvl w:ilvl="4">
      <w:start w:val="1"/>
      <w:numFmt w:val="bullet"/>
      <w:lvlText w:val="o"/>
      <w:lvlJc w:val="left"/>
      <w:pPr>
        <w:tabs>
          <w:tab w:val="num" w:pos="357"/>
        </w:tabs>
        <w:ind w:left="357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57"/>
        </w:tabs>
        <w:ind w:left="357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57"/>
        </w:tabs>
        <w:ind w:left="35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57"/>
        </w:tabs>
        <w:ind w:left="357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"/>
        </w:tabs>
        <w:ind w:left="357" w:firstLine="0"/>
      </w:pPr>
      <w:rPr>
        <w:rFonts w:ascii="Wingdings" w:hAnsi="Wingdings" w:hint="default"/>
      </w:rPr>
    </w:lvl>
  </w:abstractNum>
  <w:abstractNum w:abstractNumId="9" w15:restartNumberingAfterBreak="0">
    <w:nsid w:val="1902239E"/>
    <w:multiLevelType w:val="multilevel"/>
    <w:tmpl w:val="17ECFC8A"/>
    <w:lvl w:ilvl="0">
      <w:start w:val="1"/>
      <w:numFmt w:val="bullet"/>
      <w:lvlText w:val="‒"/>
      <w:lvlJc w:val="left"/>
      <w:pPr>
        <w:tabs>
          <w:tab w:val="num" w:pos="357"/>
        </w:tabs>
        <w:ind w:left="357" w:firstLine="0"/>
      </w:pPr>
      <w:rPr>
        <w:rFonts w:ascii="Arial" w:hAnsi="Arial" w:cs="Arial" w:hint="default"/>
        <w:color w:val="FDCE00"/>
        <w:sz w:val="18"/>
        <w:szCs w:val="18"/>
      </w:rPr>
    </w:lvl>
    <w:lvl w:ilvl="1">
      <w:start w:val="1"/>
      <w:numFmt w:val="bullet"/>
      <w:lvlText w:val="‒"/>
      <w:lvlJc w:val="left"/>
      <w:pPr>
        <w:tabs>
          <w:tab w:val="num" w:pos="714"/>
        </w:tabs>
        <w:ind w:left="357" w:firstLine="357"/>
      </w:pPr>
      <w:rPr>
        <w:rFonts w:ascii="Arial" w:hAnsi="Arial" w:cs="Courier New" w:hint="default"/>
        <w:color w:val="FDCE00"/>
        <w:szCs w:val="18"/>
      </w:rPr>
    </w:lvl>
    <w:lvl w:ilvl="2">
      <w:start w:val="1"/>
      <w:numFmt w:val="bullet"/>
      <w:lvlText w:val="‒"/>
      <w:lvlJc w:val="left"/>
      <w:pPr>
        <w:tabs>
          <w:tab w:val="num" w:pos="1072"/>
        </w:tabs>
        <w:ind w:left="357" w:firstLine="715"/>
      </w:pPr>
      <w:rPr>
        <w:rFonts w:ascii="Arial" w:hAnsi="Arial" w:cs="Times New Roman" w:hint="default"/>
        <w:color w:val="FDCE00"/>
        <w:szCs w:val="18"/>
      </w:rPr>
    </w:lvl>
    <w:lvl w:ilvl="3">
      <w:start w:val="1"/>
      <w:numFmt w:val="bullet"/>
      <w:lvlText w:val="‒"/>
      <w:lvlJc w:val="left"/>
      <w:pPr>
        <w:tabs>
          <w:tab w:val="num" w:pos="1429"/>
        </w:tabs>
        <w:ind w:left="357" w:firstLine="1072"/>
      </w:pPr>
      <w:rPr>
        <w:rFonts w:ascii="Arial" w:hAnsi="Arial" w:cs="Times New Roman" w:hint="default"/>
        <w:color w:val="FDCE00"/>
        <w:szCs w:val="18"/>
      </w:rPr>
    </w:lvl>
    <w:lvl w:ilvl="4">
      <w:start w:val="1"/>
      <w:numFmt w:val="bullet"/>
      <w:lvlText w:val="o"/>
      <w:lvlJc w:val="left"/>
      <w:pPr>
        <w:tabs>
          <w:tab w:val="num" w:pos="357"/>
        </w:tabs>
        <w:ind w:left="357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57"/>
        </w:tabs>
        <w:ind w:left="357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57"/>
        </w:tabs>
        <w:ind w:left="35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57"/>
        </w:tabs>
        <w:ind w:left="357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"/>
        </w:tabs>
        <w:ind w:left="357" w:firstLine="0"/>
      </w:pPr>
      <w:rPr>
        <w:rFonts w:ascii="Wingdings" w:hAnsi="Wingdings" w:hint="default"/>
      </w:rPr>
    </w:lvl>
  </w:abstractNum>
  <w:abstractNum w:abstractNumId="10" w15:restartNumberingAfterBreak="0">
    <w:nsid w:val="1C800644"/>
    <w:multiLevelType w:val="multilevel"/>
    <w:tmpl w:val="17ECFC8A"/>
    <w:lvl w:ilvl="0">
      <w:start w:val="1"/>
      <w:numFmt w:val="bullet"/>
      <w:lvlText w:val="‒"/>
      <w:lvlJc w:val="left"/>
      <w:pPr>
        <w:tabs>
          <w:tab w:val="num" w:pos="357"/>
        </w:tabs>
        <w:ind w:left="357" w:firstLine="0"/>
      </w:pPr>
      <w:rPr>
        <w:rFonts w:ascii="Arial" w:hAnsi="Arial" w:cs="Arial" w:hint="default"/>
        <w:color w:val="FDCE00"/>
        <w:sz w:val="18"/>
        <w:szCs w:val="18"/>
      </w:rPr>
    </w:lvl>
    <w:lvl w:ilvl="1">
      <w:start w:val="1"/>
      <w:numFmt w:val="bullet"/>
      <w:lvlText w:val="‒"/>
      <w:lvlJc w:val="left"/>
      <w:pPr>
        <w:tabs>
          <w:tab w:val="num" w:pos="714"/>
        </w:tabs>
        <w:ind w:left="357" w:firstLine="357"/>
      </w:pPr>
      <w:rPr>
        <w:rFonts w:ascii="Arial" w:hAnsi="Arial" w:cs="Courier New" w:hint="default"/>
        <w:color w:val="FDCE00"/>
        <w:szCs w:val="18"/>
      </w:rPr>
    </w:lvl>
    <w:lvl w:ilvl="2">
      <w:start w:val="1"/>
      <w:numFmt w:val="bullet"/>
      <w:lvlText w:val="‒"/>
      <w:lvlJc w:val="left"/>
      <w:pPr>
        <w:tabs>
          <w:tab w:val="num" w:pos="1072"/>
        </w:tabs>
        <w:ind w:left="357" w:firstLine="715"/>
      </w:pPr>
      <w:rPr>
        <w:rFonts w:ascii="Arial" w:hAnsi="Arial" w:cs="Times New Roman" w:hint="default"/>
        <w:color w:val="FDCE00"/>
        <w:szCs w:val="18"/>
      </w:rPr>
    </w:lvl>
    <w:lvl w:ilvl="3">
      <w:start w:val="1"/>
      <w:numFmt w:val="bullet"/>
      <w:lvlText w:val="‒"/>
      <w:lvlJc w:val="left"/>
      <w:pPr>
        <w:tabs>
          <w:tab w:val="num" w:pos="1429"/>
        </w:tabs>
        <w:ind w:left="357" w:firstLine="1072"/>
      </w:pPr>
      <w:rPr>
        <w:rFonts w:ascii="Arial" w:hAnsi="Arial" w:cs="Times New Roman" w:hint="default"/>
        <w:color w:val="FDCE00"/>
        <w:szCs w:val="18"/>
      </w:rPr>
    </w:lvl>
    <w:lvl w:ilvl="4">
      <w:start w:val="1"/>
      <w:numFmt w:val="bullet"/>
      <w:lvlText w:val="o"/>
      <w:lvlJc w:val="left"/>
      <w:pPr>
        <w:tabs>
          <w:tab w:val="num" w:pos="357"/>
        </w:tabs>
        <w:ind w:left="357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57"/>
        </w:tabs>
        <w:ind w:left="357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57"/>
        </w:tabs>
        <w:ind w:left="35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57"/>
        </w:tabs>
        <w:ind w:left="357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"/>
        </w:tabs>
        <w:ind w:left="357" w:firstLine="0"/>
      </w:pPr>
      <w:rPr>
        <w:rFonts w:ascii="Wingdings" w:hAnsi="Wingdings" w:hint="default"/>
      </w:rPr>
    </w:lvl>
  </w:abstractNum>
  <w:abstractNum w:abstractNumId="11" w15:restartNumberingAfterBreak="0">
    <w:nsid w:val="1CD262E2"/>
    <w:multiLevelType w:val="multilevel"/>
    <w:tmpl w:val="37286FC2"/>
    <w:styleLink w:val="Bullet1List"/>
    <w:lvl w:ilvl="0">
      <w:start w:val="1"/>
      <w:numFmt w:val="bullet"/>
      <w:pStyle w:val="Bullet1"/>
      <w:lvlText w:val=""/>
      <w:lvlJc w:val="left"/>
      <w:pPr>
        <w:ind w:left="360" w:hanging="360"/>
      </w:pPr>
      <w:rPr>
        <w:rFonts w:ascii="Wingdings" w:hAnsi="Wingdings" w:cs="Times New Roman" w:hint="default"/>
        <w:b w:val="0"/>
        <w:i w:val="0"/>
        <w:color w:val="FDCE00" w:themeColor="accent2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0841F4E"/>
    <w:multiLevelType w:val="multilevel"/>
    <w:tmpl w:val="BC325842"/>
    <w:styleLink w:val="Bullet3List"/>
    <w:lvl w:ilvl="0">
      <w:start w:val="1"/>
      <w:numFmt w:val="bullet"/>
      <w:pStyle w:val="Bullet3"/>
      <w:lvlText w:val=""/>
      <w:lvlJc w:val="left"/>
      <w:pPr>
        <w:ind w:left="357" w:hanging="357"/>
      </w:pPr>
      <w:rPr>
        <w:rFonts w:ascii="Wingdings" w:hAnsi="Wingdings" w:cs="Times New Roman" w:hint="default"/>
        <w:color w:val="FDCE00" w:themeColor="accent2"/>
        <w:sz w:val="18"/>
        <w:szCs w:val="18"/>
      </w:rPr>
    </w:lvl>
    <w:lvl w:ilvl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3" w15:restartNumberingAfterBreak="0">
    <w:nsid w:val="21BE28D7"/>
    <w:multiLevelType w:val="hybridMultilevel"/>
    <w:tmpl w:val="F3B6362C"/>
    <w:lvl w:ilvl="0" w:tplc="B206003A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2E14095"/>
    <w:multiLevelType w:val="hybridMultilevel"/>
    <w:tmpl w:val="171E46DE"/>
    <w:lvl w:ilvl="0" w:tplc="AF62DFAA">
      <w:start w:val="1"/>
      <w:numFmt w:val="bullet"/>
      <w:pStyle w:val="TableBullet2"/>
      <w:lvlText w:val="‒"/>
      <w:lvlJc w:val="left"/>
      <w:pPr>
        <w:ind w:left="720" w:hanging="360"/>
      </w:pPr>
      <w:rPr>
        <w:rFonts w:ascii="Arial" w:hAnsi="Arial" w:hint="default"/>
        <w:b w:val="0"/>
        <w:i w:val="0"/>
        <w:color w:val="FDCE0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F074AB"/>
    <w:multiLevelType w:val="hybridMultilevel"/>
    <w:tmpl w:val="443AD390"/>
    <w:lvl w:ilvl="0" w:tplc="895286AE">
      <w:start w:val="1"/>
      <w:numFmt w:val="bullet"/>
      <w:pStyle w:val="InstructBullet1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C65459"/>
    <w:multiLevelType w:val="hybridMultilevel"/>
    <w:tmpl w:val="F83A5A02"/>
    <w:lvl w:ilvl="0" w:tplc="A57069BA">
      <w:start w:val="1"/>
      <w:numFmt w:val="bullet"/>
      <w:lvlText w:val=""/>
      <w:lvlJc w:val="left"/>
      <w:pPr>
        <w:ind w:left="360" w:hanging="360"/>
      </w:pPr>
      <w:rPr>
        <w:rFonts w:ascii="Wingdings" w:hAnsi="Wingdings" w:cs="Wingdings" w:hint="default"/>
        <w:b w:val="0"/>
        <w:i w:val="0"/>
        <w:color w:val="FDCE00" w:themeColor="accent2"/>
        <w:sz w:val="18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252583"/>
    <w:multiLevelType w:val="hybridMultilevel"/>
    <w:tmpl w:val="0EB47644"/>
    <w:lvl w:ilvl="0" w:tplc="3682932A">
      <w:start w:val="1"/>
      <w:numFmt w:val="bullet"/>
      <w:lvlRestart w:val="0"/>
      <w:pStyle w:val="CalloutBullet"/>
      <w:lvlText w:val="−"/>
      <w:lvlJc w:val="left"/>
      <w:pPr>
        <w:tabs>
          <w:tab w:val="num" w:pos="357"/>
        </w:tabs>
        <w:ind w:left="357" w:hanging="357"/>
      </w:pPr>
      <w:rPr>
        <w:rFonts w:ascii="Times New Roman" w:hAnsi="Times New Roman" w:cs="Times New Roman" w:hint="default"/>
        <w:b w:val="0"/>
        <w:i w:val="0"/>
        <w:color w:val="6773B6"/>
        <w:sz w:val="18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1607B3"/>
    <w:multiLevelType w:val="multilevel"/>
    <w:tmpl w:val="69742286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928"/>
        </w:tabs>
        <w:ind w:left="1928" w:hanging="79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-4478"/>
        </w:tabs>
        <w:ind w:left="-3485" w:firstLine="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-4478"/>
        </w:tabs>
        <w:ind w:left="-3485" w:firstLine="0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-4478"/>
        </w:tabs>
        <w:ind w:left="-3485" w:firstLine="0"/>
      </w:pPr>
      <w:rPr>
        <w:rFonts w:hint="default"/>
      </w:rPr>
    </w:lvl>
    <w:lvl w:ilvl="6">
      <w:start w:val="1"/>
      <w:numFmt w:val="upperRoman"/>
      <w:lvlText w:val="%7."/>
      <w:lvlJc w:val="left"/>
      <w:pPr>
        <w:tabs>
          <w:tab w:val="num" w:pos="-4478"/>
        </w:tabs>
        <w:ind w:left="-4478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4478"/>
        </w:tabs>
        <w:ind w:left="-4478" w:firstLine="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-4478"/>
        </w:tabs>
        <w:ind w:left="-4478" w:firstLine="0"/>
      </w:pPr>
      <w:rPr>
        <w:rFonts w:hint="default"/>
      </w:rPr>
    </w:lvl>
  </w:abstractNum>
  <w:abstractNum w:abstractNumId="19" w15:restartNumberingAfterBreak="0">
    <w:nsid w:val="2CAC7751"/>
    <w:multiLevelType w:val="multilevel"/>
    <w:tmpl w:val="F38A9D40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2CC6639D"/>
    <w:multiLevelType w:val="multilevel"/>
    <w:tmpl w:val="F492126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lvlRestart w:val="0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Restart w:val="0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Restart w:val="0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2EC166E1"/>
    <w:multiLevelType w:val="hybridMultilevel"/>
    <w:tmpl w:val="34D65184"/>
    <w:lvl w:ilvl="0" w:tplc="DCBC92F6">
      <w:start w:val="1"/>
      <w:numFmt w:val="decimal"/>
      <w:pStyle w:val="Schedule"/>
      <w:lvlText w:val="Schedule %1 –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5365DF"/>
    <w:multiLevelType w:val="hybridMultilevel"/>
    <w:tmpl w:val="B9E88DEC"/>
    <w:lvl w:ilvl="0" w:tplc="A44A1528">
      <w:start w:val="1"/>
      <w:numFmt w:val="bullet"/>
      <w:pStyle w:val="InstructBullet2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B46E5C"/>
    <w:multiLevelType w:val="multilevel"/>
    <w:tmpl w:val="17ECFC8A"/>
    <w:lvl w:ilvl="0">
      <w:start w:val="1"/>
      <w:numFmt w:val="bullet"/>
      <w:lvlText w:val="‒"/>
      <w:lvlJc w:val="left"/>
      <w:pPr>
        <w:tabs>
          <w:tab w:val="num" w:pos="357"/>
        </w:tabs>
        <w:ind w:left="357" w:firstLine="0"/>
      </w:pPr>
      <w:rPr>
        <w:rFonts w:ascii="Arial" w:hAnsi="Arial" w:cs="Arial" w:hint="default"/>
        <w:color w:val="FDCE00"/>
        <w:sz w:val="18"/>
        <w:szCs w:val="18"/>
      </w:rPr>
    </w:lvl>
    <w:lvl w:ilvl="1">
      <w:start w:val="1"/>
      <w:numFmt w:val="bullet"/>
      <w:lvlText w:val="‒"/>
      <w:lvlJc w:val="left"/>
      <w:pPr>
        <w:tabs>
          <w:tab w:val="num" w:pos="714"/>
        </w:tabs>
        <w:ind w:left="357" w:firstLine="357"/>
      </w:pPr>
      <w:rPr>
        <w:rFonts w:ascii="Arial" w:hAnsi="Arial" w:cs="Courier New" w:hint="default"/>
        <w:color w:val="FDCE00"/>
        <w:szCs w:val="18"/>
      </w:rPr>
    </w:lvl>
    <w:lvl w:ilvl="2">
      <w:start w:val="1"/>
      <w:numFmt w:val="bullet"/>
      <w:lvlText w:val="‒"/>
      <w:lvlJc w:val="left"/>
      <w:pPr>
        <w:tabs>
          <w:tab w:val="num" w:pos="1072"/>
        </w:tabs>
        <w:ind w:left="357" w:firstLine="715"/>
      </w:pPr>
      <w:rPr>
        <w:rFonts w:ascii="Arial" w:hAnsi="Arial" w:cs="Times New Roman" w:hint="default"/>
        <w:color w:val="FDCE00"/>
        <w:szCs w:val="18"/>
      </w:rPr>
    </w:lvl>
    <w:lvl w:ilvl="3">
      <w:start w:val="1"/>
      <w:numFmt w:val="bullet"/>
      <w:lvlText w:val="‒"/>
      <w:lvlJc w:val="left"/>
      <w:pPr>
        <w:tabs>
          <w:tab w:val="num" w:pos="1429"/>
        </w:tabs>
        <w:ind w:left="357" w:firstLine="1072"/>
      </w:pPr>
      <w:rPr>
        <w:rFonts w:ascii="Arial" w:hAnsi="Arial" w:cs="Times New Roman" w:hint="default"/>
        <w:color w:val="FDCE00"/>
        <w:szCs w:val="18"/>
      </w:rPr>
    </w:lvl>
    <w:lvl w:ilvl="4">
      <w:start w:val="1"/>
      <w:numFmt w:val="bullet"/>
      <w:lvlText w:val="o"/>
      <w:lvlJc w:val="left"/>
      <w:pPr>
        <w:tabs>
          <w:tab w:val="num" w:pos="357"/>
        </w:tabs>
        <w:ind w:left="357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57"/>
        </w:tabs>
        <w:ind w:left="357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57"/>
        </w:tabs>
        <w:ind w:left="35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57"/>
        </w:tabs>
        <w:ind w:left="357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"/>
        </w:tabs>
        <w:ind w:left="357" w:firstLine="0"/>
      </w:pPr>
      <w:rPr>
        <w:rFonts w:ascii="Wingdings" w:hAnsi="Wingdings" w:hint="default"/>
      </w:rPr>
    </w:lvl>
  </w:abstractNum>
  <w:abstractNum w:abstractNumId="24" w15:restartNumberingAfterBreak="0">
    <w:nsid w:val="33B5697B"/>
    <w:multiLevelType w:val="multilevel"/>
    <w:tmpl w:val="1B143A86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3431769B"/>
    <w:multiLevelType w:val="hybridMultilevel"/>
    <w:tmpl w:val="A38A9306"/>
    <w:lvl w:ilvl="0" w:tplc="DD0C9110">
      <w:start w:val="1"/>
      <w:numFmt w:val="decimal"/>
      <w:pStyle w:val="Exhibit"/>
      <w:lvlText w:val="Exhibit %1 –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AD3485"/>
    <w:multiLevelType w:val="multilevel"/>
    <w:tmpl w:val="F0242A8C"/>
    <w:styleLink w:val="ListNumbers"/>
    <w:lvl w:ilvl="0">
      <w:start w:val="1"/>
      <w:numFmt w:val="decimal"/>
      <w:pStyle w:val="ListNumber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lowerLetter"/>
      <w:pStyle w:val="ListNumber3"/>
      <w:lvlText w:val="(%3)"/>
      <w:lvlJc w:val="left"/>
      <w:pPr>
        <w:ind w:left="2126" w:hanging="708"/>
      </w:pPr>
      <w:rPr>
        <w:rFonts w:hint="default"/>
      </w:rPr>
    </w:lvl>
    <w:lvl w:ilvl="3">
      <w:start w:val="1"/>
      <w:numFmt w:val="lowerRoman"/>
      <w:pStyle w:val="ListNumber4"/>
      <w:lvlText w:val="(%4)"/>
      <w:lvlJc w:val="left"/>
      <w:pPr>
        <w:ind w:left="2835" w:hanging="709"/>
      </w:pPr>
      <w:rPr>
        <w:rFonts w:hint="default"/>
      </w:rPr>
    </w:lvl>
    <w:lvl w:ilvl="4">
      <w:start w:val="1"/>
      <w:numFmt w:val="none"/>
      <w:lvlText w:val=""/>
      <w:lvlJc w:val="left"/>
      <w:pPr>
        <w:ind w:left="5018" w:hanging="360"/>
      </w:pPr>
      <w:rPr>
        <w:rFonts w:hint="default"/>
      </w:rPr>
    </w:lvl>
    <w:lvl w:ilvl="5">
      <w:start w:val="1"/>
      <w:numFmt w:val="none"/>
      <w:lvlText w:val=""/>
      <w:lvlJc w:val="right"/>
      <w:pPr>
        <w:ind w:left="5738" w:hanging="180"/>
      </w:pPr>
      <w:rPr>
        <w:rFonts w:hint="default"/>
      </w:rPr>
    </w:lvl>
    <w:lvl w:ilvl="6">
      <w:start w:val="1"/>
      <w:numFmt w:val="none"/>
      <w:lvlText w:val="%7"/>
      <w:lvlJc w:val="left"/>
      <w:pPr>
        <w:ind w:left="6458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7178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7898" w:hanging="180"/>
      </w:pPr>
      <w:rPr>
        <w:rFonts w:hint="default"/>
      </w:rPr>
    </w:lvl>
  </w:abstractNum>
  <w:abstractNum w:abstractNumId="27" w15:restartNumberingAfterBreak="0">
    <w:nsid w:val="3BEF7EA3"/>
    <w:multiLevelType w:val="multilevel"/>
    <w:tmpl w:val="F81835CC"/>
    <w:lvl w:ilvl="0">
      <w:start w:val="1"/>
      <w:numFmt w:val="none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3E242353"/>
    <w:multiLevelType w:val="multilevel"/>
    <w:tmpl w:val="F0242A8C"/>
    <w:numStyleLink w:val="ListNumbers"/>
  </w:abstractNum>
  <w:abstractNum w:abstractNumId="29" w15:restartNumberingAfterBreak="0">
    <w:nsid w:val="3F462C2C"/>
    <w:multiLevelType w:val="multilevel"/>
    <w:tmpl w:val="36E0948C"/>
    <w:styleLink w:val="Bullet2List"/>
    <w:lvl w:ilvl="0">
      <w:start w:val="1"/>
      <w:numFmt w:val="bullet"/>
      <w:pStyle w:val="Bullet2"/>
      <w:lvlText w:val="‒"/>
      <w:lvlJc w:val="left"/>
      <w:pPr>
        <w:ind w:left="360" w:hanging="3"/>
      </w:pPr>
      <w:rPr>
        <w:rFonts w:ascii="Arial" w:hAnsi="Arial" w:cs="Arial" w:hint="default"/>
        <w:color w:val="FDCE00"/>
        <w:szCs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407874EE"/>
    <w:multiLevelType w:val="hybridMultilevel"/>
    <w:tmpl w:val="16922B96"/>
    <w:lvl w:ilvl="0" w:tplc="D3CCF32A">
      <w:start w:val="1"/>
      <w:numFmt w:val="bullet"/>
      <w:pStyle w:val="TableBullet1"/>
      <w:lvlText w:val=""/>
      <w:lvlJc w:val="left"/>
      <w:pPr>
        <w:ind w:left="360" w:hanging="360"/>
      </w:pPr>
      <w:rPr>
        <w:rFonts w:ascii="Wingdings" w:hAnsi="Wingdings" w:cs="Wingdings" w:hint="default"/>
        <w:b w:val="0"/>
        <w:i w:val="0"/>
        <w:color w:val="FDCE00" w:themeColor="accent2"/>
        <w:sz w:val="22"/>
      </w:rPr>
    </w:lvl>
    <w:lvl w:ilvl="1" w:tplc="922AC3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2EB7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4C6BA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376CD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A7AF8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0828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A866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4F2A9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673ABC"/>
    <w:multiLevelType w:val="multilevel"/>
    <w:tmpl w:val="12EEABDE"/>
    <w:styleLink w:val="NumberedHeadings"/>
    <w:lvl w:ilvl="0">
      <w:start w:val="1"/>
      <w:numFmt w:val="decimal"/>
      <w:pStyle w:val="Heading1Numbered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Heading2Numbered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lowerLetter"/>
      <w:pStyle w:val="Heading3Numbered"/>
      <w:lvlText w:val="(%3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3">
      <w:start w:val="1"/>
      <w:numFmt w:val="lowerRoman"/>
      <w:pStyle w:val="Heading4Numbered"/>
      <w:lvlText w:val="(%4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4">
      <w:start w:val="1"/>
      <w:numFmt w:val="none"/>
      <w:lvlText w:val=""/>
      <w:lvlJc w:val="left"/>
      <w:pPr>
        <w:ind w:left="709" w:hanging="709"/>
      </w:pPr>
      <w:rPr>
        <w:rFonts w:hint="default"/>
      </w:rPr>
    </w:lvl>
    <w:lvl w:ilvl="5">
      <w:start w:val="1"/>
      <w:numFmt w:val="none"/>
      <w:lvlText w:val=""/>
      <w:lvlJc w:val="right"/>
      <w:pPr>
        <w:ind w:left="709" w:hanging="709"/>
      </w:pPr>
      <w:rPr>
        <w:rFonts w:hint="default"/>
      </w:rPr>
    </w:lvl>
    <w:lvl w:ilvl="6">
      <w:start w:val="1"/>
      <w:numFmt w:val="none"/>
      <w:lvlText w:val=""/>
      <w:lvlJc w:val="left"/>
      <w:pPr>
        <w:ind w:left="709" w:hanging="709"/>
      </w:pPr>
      <w:rPr>
        <w:rFonts w:hint="default"/>
      </w:rPr>
    </w:lvl>
    <w:lvl w:ilvl="7">
      <w:start w:val="1"/>
      <w:numFmt w:val="none"/>
      <w:lvlText w:val=""/>
      <w:lvlJc w:val="left"/>
      <w:pPr>
        <w:ind w:left="709" w:hanging="709"/>
      </w:pPr>
      <w:rPr>
        <w:rFonts w:hint="default"/>
      </w:rPr>
    </w:lvl>
    <w:lvl w:ilvl="8">
      <w:start w:val="1"/>
      <w:numFmt w:val="none"/>
      <w:lvlText w:val=""/>
      <w:lvlJc w:val="right"/>
      <w:pPr>
        <w:ind w:left="709" w:hanging="709"/>
      </w:pPr>
      <w:rPr>
        <w:rFonts w:hint="default"/>
      </w:rPr>
    </w:lvl>
  </w:abstractNum>
  <w:abstractNum w:abstractNumId="32" w15:restartNumberingAfterBreak="0">
    <w:nsid w:val="5E6500C9"/>
    <w:multiLevelType w:val="multilevel"/>
    <w:tmpl w:val="EB06EC0C"/>
    <w:lvl w:ilvl="0">
      <w:start w:val="1"/>
      <w:numFmt w:val="none"/>
      <w:pStyle w:val="TableHeading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bleListNumber1"/>
      <w:lvlText w:val="%1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decimal"/>
      <w:pStyle w:val="TableListNumber2"/>
      <w:lvlText w:val="%1%2.%3"/>
      <w:lvlJc w:val="left"/>
      <w:pPr>
        <w:tabs>
          <w:tab w:val="num" w:pos="794"/>
        </w:tabs>
        <w:ind w:left="794" w:hanging="437"/>
      </w:pPr>
      <w:rPr>
        <w:rFonts w:hint="default"/>
      </w:rPr>
    </w:lvl>
    <w:lvl w:ilvl="3">
      <w:start w:val="1"/>
      <w:numFmt w:val="decimal"/>
      <w:lvlText w:val="%2.%3.%4"/>
      <w:lvlJc w:val="left"/>
      <w:pPr>
        <w:tabs>
          <w:tab w:val="num" w:pos="1361"/>
        </w:tabs>
        <w:ind w:left="1361" w:hanging="567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5">
      <w:start w:val="1"/>
      <w:numFmt w:val="upperLetter"/>
      <w:lvlText w:val="(%6)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6">
      <w:start w:val="1"/>
      <w:numFmt w:val="upperRoman"/>
      <w:lvlText w:val="%7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720"/>
        </w:tabs>
        <w:ind w:left="720" w:firstLine="0"/>
      </w:pPr>
      <w:rPr>
        <w:rFonts w:hint="default"/>
      </w:rPr>
    </w:lvl>
  </w:abstractNum>
  <w:abstractNum w:abstractNumId="33" w15:restartNumberingAfterBreak="0">
    <w:nsid w:val="61096C5F"/>
    <w:multiLevelType w:val="multilevel"/>
    <w:tmpl w:val="F0242A8C"/>
    <w:numStyleLink w:val="ListNumbers"/>
  </w:abstractNum>
  <w:abstractNum w:abstractNumId="34" w15:restartNumberingAfterBreak="0">
    <w:nsid w:val="620E6D6D"/>
    <w:multiLevelType w:val="hybridMultilevel"/>
    <w:tmpl w:val="6284D9E4"/>
    <w:lvl w:ilvl="0" w:tplc="BAB44238">
      <w:start w:val="1"/>
      <w:numFmt w:val="decimal"/>
      <w:pStyle w:val="Annexure"/>
      <w:lvlText w:val="Annexure %1 –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4A784A"/>
    <w:multiLevelType w:val="multilevel"/>
    <w:tmpl w:val="A72CF6DC"/>
    <w:lvl w:ilvl="0">
      <w:start w:val="1"/>
      <w:numFmt w:val="decimal"/>
      <w:pStyle w:val="Appendix"/>
      <w:lvlText w:val="Appendix %1 –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65A5566"/>
    <w:multiLevelType w:val="multilevel"/>
    <w:tmpl w:val="226E457C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lowerLetter"/>
      <w:lvlText w:val="(%3)"/>
      <w:lvlJc w:val="right"/>
      <w:pPr>
        <w:tabs>
          <w:tab w:val="num" w:pos="17010"/>
        </w:tabs>
        <w:ind w:left="2126" w:hanging="708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2835" w:hanging="709"/>
      </w:pPr>
      <w:rPr>
        <w:rFonts w:hint="default"/>
      </w:rPr>
    </w:lvl>
    <w:lvl w:ilvl="4">
      <w:start w:val="1"/>
      <w:numFmt w:val="none"/>
      <w:lvlText w:val=""/>
      <w:lvlJc w:val="left"/>
      <w:pPr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%7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82D605C"/>
    <w:multiLevelType w:val="multilevel"/>
    <w:tmpl w:val="0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F281786"/>
    <w:multiLevelType w:val="hybridMultilevel"/>
    <w:tmpl w:val="9E30FF66"/>
    <w:lvl w:ilvl="0" w:tplc="86E69E40">
      <w:start w:val="1"/>
      <w:numFmt w:val="bullet"/>
      <w:lvlText w:val="‒"/>
      <w:lvlJc w:val="left"/>
      <w:pPr>
        <w:ind w:left="-22" w:hanging="360"/>
      </w:pPr>
      <w:rPr>
        <w:rFonts w:ascii="Arial" w:hAnsi="Arial" w:hint="default"/>
        <w:color w:val="FDCE00"/>
        <w:sz w:val="18"/>
      </w:rPr>
    </w:lvl>
    <w:lvl w:ilvl="1" w:tplc="0C090003" w:tentative="1">
      <w:start w:val="1"/>
      <w:numFmt w:val="bullet"/>
      <w:lvlText w:val="o"/>
      <w:lvlJc w:val="left"/>
      <w:pPr>
        <w:ind w:left="69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1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</w:abstractNum>
  <w:abstractNum w:abstractNumId="39" w15:restartNumberingAfterBreak="0">
    <w:nsid w:val="72E6407B"/>
    <w:multiLevelType w:val="hybridMultilevel"/>
    <w:tmpl w:val="D0B8DC88"/>
    <w:lvl w:ilvl="0" w:tplc="BCEE9280">
      <w:start w:val="1"/>
      <w:numFmt w:val="lowerLetter"/>
      <w:pStyle w:val="TableListNumber3"/>
      <w:lvlText w:val="(%1)"/>
      <w:lvlJc w:val="left"/>
      <w:pPr>
        <w:ind w:left="151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234" w:hanging="360"/>
      </w:pPr>
    </w:lvl>
    <w:lvl w:ilvl="2" w:tplc="0C09001B" w:tentative="1">
      <w:start w:val="1"/>
      <w:numFmt w:val="lowerRoman"/>
      <w:lvlText w:val="%3."/>
      <w:lvlJc w:val="right"/>
      <w:pPr>
        <w:ind w:left="2954" w:hanging="180"/>
      </w:pPr>
    </w:lvl>
    <w:lvl w:ilvl="3" w:tplc="0C09000F" w:tentative="1">
      <w:start w:val="1"/>
      <w:numFmt w:val="decimal"/>
      <w:lvlText w:val="%4."/>
      <w:lvlJc w:val="left"/>
      <w:pPr>
        <w:ind w:left="3674" w:hanging="360"/>
      </w:pPr>
    </w:lvl>
    <w:lvl w:ilvl="4" w:tplc="0C090019" w:tentative="1">
      <w:start w:val="1"/>
      <w:numFmt w:val="lowerLetter"/>
      <w:lvlText w:val="%5."/>
      <w:lvlJc w:val="left"/>
      <w:pPr>
        <w:ind w:left="4394" w:hanging="360"/>
      </w:pPr>
    </w:lvl>
    <w:lvl w:ilvl="5" w:tplc="0C09001B" w:tentative="1">
      <w:start w:val="1"/>
      <w:numFmt w:val="lowerRoman"/>
      <w:lvlText w:val="%6."/>
      <w:lvlJc w:val="right"/>
      <w:pPr>
        <w:ind w:left="5114" w:hanging="180"/>
      </w:pPr>
    </w:lvl>
    <w:lvl w:ilvl="6" w:tplc="0C09000F" w:tentative="1">
      <w:start w:val="1"/>
      <w:numFmt w:val="decimal"/>
      <w:lvlText w:val="%7."/>
      <w:lvlJc w:val="left"/>
      <w:pPr>
        <w:ind w:left="5834" w:hanging="360"/>
      </w:pPr>
    </w:lvl>
    <w:lvl w:ilvl="7" w:tplc="0C090019" w:tentative="1">
      <w:start w:val="1"/>
      <w:numFmt w:val="lowerLetter"/>
      <w:lvlText w:val="%8."/>
      <w:lvlJc w:val="left"/>
      <w:pPr>
        <w:ind w:left="6554" w:hanging="360"/>
      </w:pPr>
    </w:lvl>
    <w:lvl w:ilvl="8" w:tplc="0C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40" w15:restartNumberingAfterBreak="0">
    <w:nsid w:val="77B77264"/>
    <w:multiLevelType w:val="multilevel"/>
    <w:tmpl w:val="55C83AF4"/>
    <w:lvl w:ilvl="0">
      <w:start w:val="1"/>
      <w:numFmt w:val="bullet"/>
      <w:lvlText w:val="‒"/>
      <w:lvlJc w:val="left"/>
      <w:pPr>
        <w:tabs>
          <w:tab w:val="num" w:pos="357"/>
        </w:tabs>
        <w:ind w:left="357" w:firstLine="0"/>
      </w:pPr>
      <w:rPr>
        <w:rFonts w:ascii="Arial" w:hAnsi="Arial" w:cs="Arial" w:hint="default"/>
        <w:color w:val="FDCE00"/>
        <w:sz w:val="18"/>
        <w:szCs w:val="18"/>
      </w:rPr>
    </w:lvl>
    <w:lvl w:ilvl="1">
      <w:start w:val="1"/>
      <w:numFmt w:val="bullet"/>
      <w:lvlText w:val="‒"/>
      <w:lvlJc w:val="left"/>
      <w:pPr>
        <w:tabs>
          <w:tab w:val="num" w:pos="714"/>
        </w:tabs>
        <w:ind w:left="357" w:firstLine="357"/>
      </w:pPr>
      <w:rPr>
        <w:rFonts w:ascii="Arial" w:hAnsi="Arial" w:cs="Courier New" w:hint="default"/>
        <w:color w:val="FDCE00"/>
        <w:szCs w:val="18"/>
      </w:rPr>
    </w:lvl>
    <w:lvl w:ilvl="2">
      <w:start w:val="1"/>
      <w:numFmt w:val="bullet"/>
      <w:lvlText w:val="‒"/>
      <w:lvlJc w:val="left"/>
      <w:pPr>
        <w:tabs>
          <w:tab w:val="num" w:pos="1072"/>
        </w:tabs>
        <w:ind w:left="357" w:firstLine="715"/>
      </w:pPr>
      <w:rPr>
        <w:rFonts w:ascii="Arial" w:hAnsi="Arial" w:cs="Times New Roman" w:hint="default"/>
        <w:color w:val="FDCE00"/>
        <w:szCs w:val="18"/>
      </w:rPr>
    </w:lvl>
    <w:lvl w:ilvl="3">
      <w:start w:val="1"/>
      <w:numFmt w:val="bullet"/>
      <w:lvlText w:val="‒"/>
      <w:lvlJc w:val="left"/>
      <w:pPr>
        <w:tabs>
          <w:tab w:val="num" w:pos="1429"/>
        </w:tabs>
        <w:ind w:left="357" w:firstLine="1072"/>
      </w:pPr>
      <w:rPr>
        <w:rFonts w:ascii="Arial" w:hAnsi="Arial" w:cs="Times New Roman" w:hint="default"/>
        <w:color w:val="FDCE00"/>
        <w:szCs w:val="18"/>
      </w:rPr>
    </w:lvl>
    <w:lvl w:ilvl="4">
      <w:start w:val="1"/>
      <w:numFmt w:val="bullet"/>
      <w:lvlText w:val="o"/>
      <w:lvlJc w:val="left"/>
      <w:pPr>
        <w:tabs>
          <w:tab w:val="num" w:pos="357"/>
        </w:tabs>
        <w:ind w:left="357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57"/>
        </w:tabs>
        <w:ind w:left="357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357"/>
        </w:tabs>
        <w:ind w:left="35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57"/>
        </w:tabs>
        <w:ind w:left="357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"/>
        </w:tabs>
        <w:ind w:left="357" w:firstLine="0"/>
      </w:pPr>
      <w:rPr>
        <w:rFonts w:ascii="Wingdings" w:hAnsi="Wingdings" w:hint="default"/>
      </w:rPr>
    </w:lvl>
  </w:abstractNum>
  <w:abstractNum w:abstractNumId="41" w15:restartNumberingAfterBreak="0">
    <w:nsid w:val="7AE90F31"/>
    <w:multiLevelType w:val="multilevel"/>
    <w:tmpl w:val="12EEABDE"/>
    <w:numStyleLink w:val="NumberedHeadings"/>
  </w:abstractNum>
  <w:abstractNum w:abstractNumId="42" w15:restartNumberingAfterBreak="0">
    <w:nsid w:val="7F9E2895"/>
    <w:multiLevelType w:val="hybridMultilevel"/>
    <w:tmpl w:val="461ADAA6"/>
    <w:lvl w:ilvl="0" w:tplc="5DC6E038">
      <w:start w:val="1"/>
      <w:numFmt w:val="bullet"/>
      <w:lvlText w:val=""/>
      <w:lvlJc w:val="left"/>
      <w:pPr>
        <w:ind w:left="1074" w:hanging="360"/>
      </w:pPr>
      <w:rPr>
        <w:rFonts w:ascii="Wingdings" w:hAnsi="Wingdings" w:cs="Wingdings" w:hint="default"/>
        <w:color w:val="FDCE00" w:themeColor="accent2"/>
        <w:sz w:val="18"/>
      </w:rPr>
    </w:lvl>
    <w:lvl w:ilvl="1" w:tplc="0C0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22"/>
  </w:num>
  <w:num w:numId="4">
    <w:abstractNumId w:val="27"/>
  </w:num>
  <w:num w:numId="5">
    <w:abstractNumId w:val="24"/>
  </w:num>
  <w:num w:numId="6">
    <w:abstractNumId w:val="20"/>
  </w:num>
  <w:num w:numId="7">
    <w:abstractNumId w:val="19"/>
  </w:num>
  <w:num w:numId="8">
    <w:abstractNumId w:val="30"/>
  </w:num>
  <w:num w:numId="9">
    <w:abstractNumId w:val="32"/>
  </w:num>
  <w:num w:numId="10">
    <w:abstractNumId w:val="35"/>
  </w:num>
  <w:num w:numId="11">
    <w:abstractNumId w:val="17"/>
  </w:num>
  <w:num w:numId="12">
    <w:abstractNumId w:val="18"/>
  </w:num>
  <w:num w:numId="13">
    <w:abstractNumId w:val="14"/>
  </w:num>
  <w:num w:numId="14">
    <w:abstractNumId w:val="7"/>
  </w:num>
  <w:num w:numId="15">
    <w:abstractNumId w:val="36"/>
  </w:num>
  <w:num w:numId="16">
    <w:abstractNumId w:val="39"/>
  </w:num>
  <w:num w:numId="1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38"/>
  </w:num>
  <w:num w:numId="20">
    <w:abstractNumId w:val="28"/>
  </w:num>
  <w:num w:numId="21">
    <w:abstractNumId w:val="42"/>
  </w:num>
  <w:num w:numId="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6"/>
  </w:num>
  <w:num w:numId="24">
    <w:abstractNumId w:val="31"/>
  </w:num>
  <w:num w:numId="25">
    <w:abstractNumId w:val="6"/>
  </w:num>
  <w:num w:numId="26">
    <w:abstractNumId w:val="33"/>
  </w:num>
  <w:num w:numId="27">
    <w:abstractNumId w:val="5"/>
  </w:num>
  <w:num w:numId="28">
    <w:abstractNumId w:val="4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11"/>
  </w:num>
  <w:num w:numId="34">
    <w:abstractNumId w:val="9"/>
  </w:num>
  <w:num w:numId="35">
    <w:abstractNumId w:val="10"/>
  </w:num>
  <w:num w:numId="36">
    <w:abstractNumId w:val="12"/>
  </w:num>
  <w:num w:numId="37">
    <w:abstractNumId w:val="23"/>
  </w:num>
  <w:num w:numId="38">
    <w:abstractNumId w:val="8"/>
  </w:num>
  <w:num w:numId="39">
    <w:abstractNumId w:val="40"/>
  </w:num>
  <w:num w:numId="40">
    <w:abstractNumId w:val="37"/>
  </w:num>
  <w:num w:numId="41">
    <w:abstractNumId w:val="29"/>
  </w:num>
  <w:num w:numId="42">
    <w:abstractNumId w:val="41"/>
  </w:num>
  <w:num w:numId="43">
    <w:abstractNumId w:val="25"/>
  </w:num>
  <w:num w:numId="44">
    <w:abstractNumId w:val="34"/>
  </w:num>
  <w:num w:numId="45">
    <w:abstractNumId w:val="2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7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09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greementTitle" w:val="[Title]"/>
    <w:docVar w:name="AgreementType" w:val="Global"/>
    <w:docVar w:name="Date" w:val="[Date]"/>
    <w:docVar w:name="DeedAgreement" w:val="[Deed/Agreement]"/>
    <w:docVar w:name="DMReference" w:val="-v1\"/>
    <w:docVar w:name="DraftStatus" w:val="[Draft]"/>
    <w:docVar w:name="DraftStatusCover" w:val="[Draft]"/>
    <w:docVar w:name="PrecedentInstruction_187266774" w:val="&lt;?xml version=&quot;1.0&quot; encoding=&quot;utf-16&quot;?&gt;_x000d__x000a_&lt;PrecedentInstruction&gt;_x000d__x000a_  &lt;Command&gt;DeleteLineIf&lt;/Command&gt;_x000d__x000a_  &lt;Expression&gt;string.IsNullOrEmpty(obj.Title)&lt;/Expression&gt;_x000d__x000a_  &lt;ExpressionObjectType&gt;MacroView.SharePointTemplatesDemo.Models.AgreementDetails, MacroView.SharePointTemplatesDemo&lt;/ExpressionObjectType&gt;_x000d__x000a_  &lt;ExpressionObjectNamespace&gt;http://schemas.macroview.com.au/agreement&lt;/ExpressionObjectNamespace&gt;_x000d__x000a_&lt;/PrecedentInstruction&gt;"/>
    <w:docVar w:name="PrecedentInstruction_2637362606" w:val="&lt;?xml version=&quot;1.0&quot; encoding=&quot;utf-16&quot;?&gt;_x000d__x000a_&lt;PrecedentInstruction&gt;_x000d__x000a_  &lt;Command&gt;RepeatingControl&lt;/Command&gt;_x000d__x000a_  &lt;Expression&gt;Parties&lt;/Expression&gt;_x000d__x000a_  &lt;ExpressionObjectType&gt;MacroView.SharePointTemplatesDemo.Models.AgreementDetails, MacroView.SharePointTemplatesDemo&lt;/ExpressionObjectType&gt;_x000d__x000a_  &lt;ExpressionObjectNamespace&gt;http://schemas.macroview.com.au/agreement&lt;/ExpressionObjectNamespace&gt;_x000d__x000a_&lt;/PrecedentInstruction&gt;"/>
    <w:docVar w:name="PrecedentInstruction_924155387" w:val="&lt;?xml version=&quot;1.0&quot; encoding=&quot;utf-16&quot;?&gt;_x000d__x000a_&lt;PrecedentInstruction&gt;_x000d__x000a_  &lt;Command&gt;DeleteLineIf&lt;/Command&gt;_x000d__x000a_  &lt;Expression&gt;string.IsNullOrEmpty(obj.AgreementTransaction)&lt;/Expression&gt;_x000d__x000a_  &lt;ExpressionObjectType&gt;MacroView.SharePointTemplatesDemo.Models.AgreementDetails, MacroView.SharePointTemplatesDemo&lt;/ExpressionObjectType&gt;_x000d__x000a_  &lt;ExpressionObjectNamespace&gt;http://schemas.macroview.com.au/agreement&lt;/ExpressionObjectNamespace&gt;_x000d__x000a_&lt;/PrecedentInstruction&gt;"/>
    <w:docVar w:name="ReferenceFieldsConverted" w:val="True"/>
  </w:docVars>
  <w:rsids>
    <w:rsidRoot w:val="0025515D"/>
    <w:rsid w:val="000133FA"/>
    <w:rsid w:val="0005138D"/>
    <w:rsid w:val="00071D27"/>
    <w:rsid w:val="000D33D7"/>
    <w:rsid w:val="000D473B"/>
    <w:rsid w:val="000F3DF7"/>
    <w:rsid w:val="00101CC7"/>
    <w:rsid w:val="0010354A"/>
    <w:rsid w:val="00120EC8"/>
    <w:rsid w:val="00122DB4"/>
    <w:rsid w:val="00124471"/>
    <w:rsid w:val="001546A2"/>
    <w:rsid w:val="001763EE"/>
    <w:rsid w:val="00185983"/>
    <w:rsid w:val="00190467"/>
    <w:rsid w:val="001920E0"/>
    <w:rsid w:val="00194407"/>
    <w:rsid w:val="0019710A"/>
    <w:rsid w:val="001A194B"/>
    <w:rsid w:val="001A6116"/>
    <w:rsid w:val="001B4BFD"/>
    <w:rsid w:val="001E4207"/>
    <w:rsid w:val="00202859"/>
    <w:rsid w:val="00206364"/>
    <w:rsid w:val="00212D8A"/>
    <w:rsid w:val="00213528"/>
    <w:rsid w:val="0021534B"/>
    <w:rsid w:val="00226EC0"/>
    <w:rsid w:val="0024057D"/>
    <w:rsid w:val="00252A99"/>
    <w:rsid w:val="0025515D"/>
    <w:rsid w:val="002960CA"/>
    <w:rsid w:val="002B2878"/>
    <w:rsid w:val="002E199E"/>
    <w:rsid w:val="002E3444"/>
    <w:rsid w:val="002E7B68"/>
    <w:rsid w:val="00300B44"/>
    <w:rsid w:val="00311C75"/>
    <w:rsid w:val="00317F43"/>
    <w:rsid w:val="003331E9"/>
    <w:rsid w:val="00342FC8"/>
    <w:rsid w:val="00345D74"/>
    <w:rsid w:val="003752F4"/>
    <w:rsid w:val="00393178"/>
    <w:rsid w:val="003B0BF1"/>
    <w:rsid w:val="00421FD7"/>
    <w:rsid w:val="004301CA"/>
    <w:rsid w:val="004544C2"/>
    <w:rsid w:val="004850F2"/>
    <w:rsid w:val="004A3344"/>
    <w:rsid w:val="004B0D6D"/>
    <w:rsid w:val="004E0D90"/>
    <w:rsid w:val="00511E5C"/>
    <w:rsid w:val="00523440"/>
    <w:rsid w:val="00564A21"/>
    <w:rsid w:val="005B1815"/>
    <w:rsid w:val="005F475C"/>
    <w:rsid w:val="005F622C"/>
    <w:rsid w:val="006046B8"/>
    <w:rsid w:val="006300CF"/>
    <w:rsid w:val="00636FA0"/>
    <w:rsid w:val="00645B78"/>
    <w:rsid w:val="00650877"/>
    <w:rsid w:val="006F062B"/>
    <w:rsid w:val="006F189D"/>
    <w:rsid w:val="0071379F"/>
    <w:rsid w:val="007410D5"/>
    <w:rsid w:val="00777510"/>
    <w:rsid w:val="00783810"/>
    <w:rsid w:val="00785F8E"/>
    <w:rsid w:val="007B4716"/>
    <w:rsid w:val="007B7C75"/>
    <w:rsid w:val="007D42AB"/>
    <w:rsid w:val="0080785B"/>
    <w:rsid w:val="0087497A"/>
    <w:rsid w:val="00885CFE"/>
    <w:rsid w:val="00896AB6"/>
    <w:rsid w:val="00907044"/>
    <w:rsid w:val="00913166"/>
    <w:rsid w:val="009278F1"/>
    <w:rsid w:val="00941803"/>
    <w:rsid w:val="00946FB9"/>
    <w:rsid w:val="009527E8"/>
    <w:rsid w:val="00952BC3"/>
    <w:rsid w:val="0095781F"/>
    <w:rsid w:val="00962BA4"/>
    <w:rsid w:val="009925FE"/>
    <w:rsid w:val="00997F7A"/>
    <w:rsid w:val="009E01AE"/>
    <w:rsid w:val="009F051D"/>
    <w:rsid w:val="00A0332B"/>
    <w:rsid w:val="00A3108C"/>
    <w:rsid w:val="00A447E4"/>
    <w:rsid w:val="00A4742D"/>
    <w:rsid w:val="00A47A69"/>
    <w:rsid w:val="00A67CDE"/>
    <w:rsid w:val="00A845BB"/>
    <w:rsid w:val="00AA1DB4"/>
    <w:rsid w:val="00AC340B"/>
    <w:rsid w:val="00B0415B"/>
    <w:rsid w:val="00B07454"/>
    <w:rsid w:val="00B25435"/>
    <w:rsid w:val="00B56CF5"/>
    <w:rsid w:val="00B63AA2"/>
    <w:rsid w:val="00B83EBF"/>
    <w:rsid w:val="00B84DE4"/>
    <w:rsid w:val="00B8662D"/>
    <w:rsid w:val="00B94052"/>
    <w:rsid w:val="00BA75B3"/>
    <w:rsid w:val="00BC0120"/>
    <w:rsid w:val="00BC5B1F"/>
    <w:rsid w:val="00BE2EBC"/>
    <w:rsid w:val="00BE4278"/>
    <w:rsid w:val="00BE50B6"/>
    <w:rsid w:val="00BF3C5F"/>
    <w:rsid w:val="00BF71AA"/>
    <w:rsid w:val="00C021EE"/>
    <w:rsid w:val="00C47EF7"/>
    <w:rsid w:val="00C71A60"/>
    <w:rsid w:val="00C86AF1"/>
    <w:rsid w:val="00C90781"/>
    <w:rsid w:val="00CA339B"/>
    <w:rsid w:val="00CB1900"/>
    <w:rsid w:val="00CB6C34"/>
    <w:rsid w:val="00CB79A7"/>
    <w:rsid w:val="00CE0EFC"/>
    <w:rsid w:val="00D17DC5"/>
    <w:rsid w:val="00D22855"/>
    <w:rsid w:val="00D22D7D"/>
    <w:rsid w:val="00D2669F"/>
    <w:rsid w:val="00D3425E"/>
    <w:rsid w:val="00D667FB"/>
    <w:rsid w:val="00D740FD"/>
    <w:rsid w:val="00D845F8"/>
    <w:rsid w:val="00D9202C"/>
    <w:rsid w:val="00DB6066"/>
    <w:rsid w:val="00DE3EC4"/>
    <w:rsid w:val="00DF238F"/>
    <w:rsid w:val="00DF6609"/>
    <w:rsid w:val="00E06E5D"/>
    <w:rsid w:val="00E12103"/>
    <w:rsid w:val="00E25FC5"/>
    <w:rsid w:val="00E32392"/>
    <w:rsid w:val="00E457F9"/>
    <w:rsid w:val="00E60D53"/>
    <w:rsid w:val="00E66387"/>
    <w:rsid w:val="00E74E75"/>
    <w:rsid w:val="00E86B81"/>
    <w:rsid w:val="00E87688"/>
    <w:rsid w:val="00EC2D97"/>
    <w:rsid w:val="00EC62E8"/>
    <w:rsid w:val="00EF378B"/>
    <w:rsid w:val="00EF5B20"/>
    <w:rsid w:val="00F1064E"/>
    <w:rsid w:val="00F225E6"/>
    <w:rsid w:val="00F27805"/>
    <w:rsid w:val="00F316F0"/>
    <w:rsid w:val="00F57E21"/>
    <w:rsid w:val="00FA00A0"/>
    <w:rsid w:val="00FA5201"/>
    <w:rsid w:val="00FB044F"/>
    <w:rsid w:val="00FB26C9"/>
    <w:rsid w:val="00FD1B92"/>
    <w:rsid w:val="00FD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2EF7002C-B459-4C27-8034-6873C7337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PMingLiU" w:hAnsi="Times New Roman" w:cs="Times New Roman"/>
        <w:lang w:val="en-AU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uiPriority="4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iPriority="99" w:qFormat="1"/>
    <w:lsdException w:name="heading 7" w:semiHidden="1" w:uiPriority="16" w:unhideWhenUsed="1" w:qFormat="1"/>
    <w:lsdException w:name="heading 8" w:semiHidden="1" w:uiPriority="16" w:unhideWhenUsed="1" w:qFormat="1"/>
    <w:lsdException w:name="heading 9" w:semiHidden="1" w:uiPriority="1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16" w:unhideWhenUsed="1"/>
    <w:lsdException w:name="toc 6" w:semiHidden="1" w:uiPriority="16" w:unhideWhenUsed="1"/>
    <w:lsdException w:name="toc 7" w:semiHidden="1" w:uiPriority="16" w:unhideWhenUsed="1"/>
    <w:lsdException w:name="toc 8" w:semiHidden="1" w:uiPriority="16" w:unhideWhenUsed="1"/>
    <w:lsdException w:name="toc 9" w:semiHidden="1" w:uiPriority="16" w:unhideWhenUsed="1"/>
    <w:lsdException w:name="Normal Indent" w:semiHidden="1" w:unhideWhenUsed="1"/>
    <w:lsdException w:name="footnote text" w:semiHidden="1" w:uiPriority="16" w:unhideWhenUsed="1"/>
    <w:lsdException w:name="annotation text" w:semiHidden="1" w:uiPriority="16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iPriority="99"/>
    <w:lsdException w:name="envelope return" w:semiHidden="1" w:uiPriority="99"/>
    <w:lsdException w:name="footnote reference" w:semiHidden="1" w:uiPriority="16" w:unhideWhenUsed="1"/>
    <w:lsdException w:name="annotation reference" w:semiHidden="1" w:uiPriority="16" w:unhideWhenUsed="1"/>
    <w:lsdException w:name="line number" w:semiHidden="1" w:unhideWhenUsed="1"/>
    <w:lsdException w:name="page number" w:semiHidden="1" w:uiPriority="16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6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6" w:unhideWhenUsed="1" w:qFormat="1"/>
    <w:lsdException w:name="List Number 3" w:semiHidden="1" w:uiPriority="16" w:unhideWhenUsed="1" w:qFormat="1"/>
    <w:lsdException w:name="List Number 4" w:semiHidden="1" w:uiPriority="16" w:unhideWhenUsed="1" w:qFormat="1"/>
    <w:lsdException w:name="List Number 5" w:semiHidden="1" w:unhideWhenUsed="1"/>
    <w:lsdException w:name="Title" w:semiHidden="1" w:qFormat="1"/>
    <w:lsdException w:name="Closing" w:semiHidden="1" w:uiPriority="99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 w:uiPriority="16"/>
    <w:lsdException w:name="Body Text First Indent" w:semiHidden="1"/>
    <w:lsdException w:name="Body Text First Indent 2" w:semiHidden="1" w:uiPriority="99"/>
    <w:lsdException w:name="Note Heading" w:semiHidden="1" w:unhideWhenUsed="1"/>
    <w:lsdException w:name="Body Text 2" w:semiHidden="1" w:unhideWhenUsed="1"/>
    <w:lsdException w:name="Body Text 3" w:semiHidden="1" w:uiPriority="99"/>
    <w:lsdException w:name="Body Text Indent 2" w:semiHidden="1" w:unhideWhenUsed="1" w:qFormat="1"/>
    <w:lsdException w:name="Body Text Indent 3" w:semiHidden="1" w:unhideWhenUsed="1" w:qFormat="1"/>
    <w:lsdException w:name="Block Text" w:semiHidden="1" w:uiPriority="16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/>
    <w:lsdException w:name="E-mail Signature" w:semiHidden="1" w:uiPriority="99"/>
    <w:lsdException w:name="HTML Top of Form" w:semiHidden="1" w:unhideWhenUsed="1"/>
    <w:lsdException w:name="HTML Bottom of Form" w:semiHidden="1" w:unhideWhenUsed="1"/>
    <w:lsdException w:name="Normal (Web)" w:semiHidden="1" w:uiPriority="16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nhideWhenUsed="1"/>
    <w:lsdException w:name="annotation subject" w:semiHidden="1" w:uiPriority="16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16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50" w:qFormat="1"/>
    <w:lsdException w:name="Quote" w:semiHidden="1" w:uiPriority="29" w:qFormat="1"/>
    <w:lsdException w:name="Intense Quote" w:semiHidden="1" w:uiPriority="46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37" w:qFormat="1"/>
    <w:lsdException w:name="Subtle Reference" w:semiHidden="1" w:uiPriority="31" w:qFormat="1"/>
    <w:lsdException w:name="Intense Reference" w:semiHidden="1" w:uiPriority="48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4"/>
    <w:qFormat/>
    <w:rsid w:val="00952BC3"/>
    <w:pPr>
      <w:spacing w:line="240" w:lineRule="atLeast"/>
    </w:pPr>
    <w:rPr>
      <w:rFonts w:ascii="Arial" w:eastAsia="Arial" w:hAnsi="Arial" w:cs="Arial"/>
      <w:color w:val="5F5F5F" w:themeColor="text1"/>
      <w:szCs w:val="28"/>
    </w:rPr>
  </w:style>
  <w:style w:type="paragraph" w:styleId="Heading1">
    <w:name w:val="heading 1"/>
    <w:basedOn w:val="Normal"/>
    <w:next w:val="BodyText"/>
    <w:qFormat/>
    <w:rsid w:val="00952BC3"/>
    <w:pPr>
      <w:keepNext/>
      <w:numPr>
        <w:numId w:val="25"/>
      </w:numPr>
      <w:tabs>
        <w:tab w:val="left" w:pos="709"/>
        <w:tab w:val="left" w:pos="1418"/>
        <w:tab w:val="left" w:pos="2126"/>
        <w:tab w:val="left" w:pos="2835"/>
        <w:tab w:val="right" w:pos="7876"/>
      </w:tabs>
      <w:spacing w:before="240" w:after="120"/>
      <w:outlineLvl w:val="0"/>
    </w:pPr>
    <w:rPr>
      <w:color w:val="2A276B" w:themeColor="accent1"/>
      <w:sz w:val="32"/>
    </w:rPr>
  </w:style>
  <w:style w:type="paragraph" w:styleId="Heading2">
    <w:name w:val="heading 2"/>
    <w:basedOn w:val="Normal"/>
    <w:next w:val="BodyText"/>
    <w:qFormat/>
    <w:rsid w:val="00952BC3"/>
    <w:pPr>
      <w:keepNext/>
      <w:tabs>
        <w:tab w:val="left" w:pos="1418"/>
        <w:tab w:val="left" w:pos="2126"/>
        <w:tab w:val="left" w:pos="2835"/>
        <w:tab w:val="right" w:pos="7876"/>
      </w:tabs>
      <w:spacing w:before="240" w:after="120"/>
      <w:outlineLvl w:val="1"/>
    </w:pPr>
    <w:rPr>
      <w:color w:val="2A276B" w:themeColor="accent1"/>
      <w:sz w:val="28"/>
    </w:rPr>
  </w:style>
  <w:style w:type="paragraph" w:styleId="Heading3">
    <w:name w:val="heading 3"/>
    <w:basedOn w:val="Normal"/>
    <w:next w:val="BodyText"/>
    <w:qFormat/>
    <w:rsid w:val="00952BC3"/>
    <w:pPr>
      <w:tabs>
        <w:tab w:val="left" w:pos="1418"/>
        <w:tab w:val="left" w:pos="2126"/>
        <w:tab w:val="left" w:pos="2835"/>
        <w:tab w:val="right" w:pos="7876"/>
      </w:tabs>
      <w:spacing w:before="240" w:after="120"/>
      <w:outlineLvl w:val="2"/>
    </w:pPr>
    <w:rPr>
      <w:color w:val="auto"/>
      <w:sz w:val="24"/>
    </w:rPr>
  </w:style>
  <w:style w:type="paragraph" w:styleId="Heading4">
    <w:name w:val="heading 4"/>
    <w:basedOn w:val="Normal"/>
    <w:next w:val="BodyText"/>
    <w:qFormat/>
    <w:rsid w:val="00952BC3"/>
    <w:pPr>
      <w:tabs>
        <w:tab w:val="left" w:pos="709"/>
        <w:tab w:val="left" w:pos="2126"/>
        <w:tab w:val="left" w:pos="2835"/>
        <w:tab w:val="right" w:pos="7876"/>
      </w:tabs>
      <w:spacing w:before="240" w:after="12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9"/>
    <w:semiHidden/>
    <w:qFormat/>
    <w:rsid w:val="0080785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1D50" w:themeColor="accent1" w:themeShade="BF"/>
    </w:rPr>
  </w:style>
  <w:style w:type="paragraph" w:styleId="Heading7">
    <w:name w:val="heading 7"/>
    <w:basedOn w:val="Normal"/>
    <w:next w:val="Normal"/>
    <w:uiPriority w:val="16"/>
    <w:semiHidden/>
    <w:qFormat/>
    <w:rsid w:val="00E06E5D"/>
    <w:pPr>
      <w:tabs>
        <w:tab w:val="num" w:pos="-4478"/>
      </w:tabs>
      <w:spacing w:before="240" w:after="60"/>
      <w:ind w:left="-4478"/>
      <w:outlineLvl w:val="6"/>
    </w:pPr>
  </w:style>
  <w:style w:type="paragraph" w:styleId="Heading8">
    <w:name w:val="heading 8"/>
    <w:basedOn w:val="Normal"/>
    <w:next w:val="Normal"/>
    <w:uiPriority w:val="16"/>
    <w:semiHidden/>
    <w:qFormat/>
    <w:rsid w:val="00E06E5D"/>
    <w:pPr>
      <w:tabs>
        <w:tab w:val="num" w:pos="-4478"/>
      </w:tabs>
      <w:spacing w:before="240" w:after="60"/>
      <w:ind w:left="-4478"/>
      <w:outlineLvl w:val="7"/>
    </w:pPr>
    <w:rPr>
      <w:i/>
      <w:iCs/>
    </w:rPr>
  </w:style>
  <w:style w:type="paragraph" w:styleId="Heading9">
    <w:name w:val="heading 9"/>
    <w:basedOn w:val="Normal"/>
    <w:next w:val="Normal"/>
    <w:uiPriority w:val="16"/>
    <w:semiHidden/>
    <w:qFormat/>
    <w:rsid w:val="00E06E5D"/>
    <w:pPr>
      <w:tabs>
        <w:tab w:val="num" w:pos="-4478"/>
      </w:tabs>
      <w:spacing w:before="240" w:after="60"/>
      <w:ind w:left="-4478"/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4">
    <w:name w:val="toc 4"/>
    <w:basedOn w:val="Normal"/>
    <w:next w:val="Normal"/>
    <w:autoRedefine/>
    <w:uiPriority w:val="39"/>
    <w:semiHidden/>
    <w:rsid w:val="00952BC3"/>
    <w:pPr>
      <w:tabs>
        <w:tab w:val="right" w:leader="dot" w:pos="9602"/>
      </w:tabs>
      <w:spacing w:before="120" w:after="120"/>
      <w:ind w:left="1701" w:right="284"/>
    </w:pPr>
  </w:style>
  <w:style w:type="paragraph" w:styleId="Header">
    <w:name w:val="header"/>
    <w:basedOn w:val="Normal"/>
    <w:link w:val="HeaderChar"/>
    <w:uiPriority w:val="99"/>
    <w:semiHidden/>
    <w:rsid w:val="00952BC3"/>
    <w:pPr>
      <w:tabs>
        <w:tab w:val="right" w:pos="9356"/>
      </w:tabs>
      <w:spacing w:line="240" w:lineRule="auto"/>
    </w:pPr>
    <w:rPr>
      <w:rFonts w:eastAsia="Times New Roman" w:cs="Times New Roman"/>
      <w:sz w:val="16"/>
      <w:szCs w:val="20"/>
    </w:rPr>
  </w:style>
  <w:style w:type="paragraph" w:styleId="Footer">
    <w:name w:val="footer"/>
    <w:basedOn w:val="Normal"/>
    <w:link w:val="FooterChar"/>
    <w:uiPriority w:val="99"/>
    <w:semiHidden/>
    <w:rsid w:val="00952BC3"/>
    <w:pPr>
      <w:spacing w:line="180" w:lineRule="atLeast"/>
    </w:pPr>
    <w:rPr>
      <w:color w:val="2A276B"/>
      <w:sz w:val="15"/>
      <w:szCs w:val="20"/>
    </w:rPr>
  </w:style>
  <w:style w:type="paragraph" w:styleId="TOC1">
    <w:name w:val="toc 1"/>
    <w:basedOn w:val="Normal"/>
    <w:next w:val="Normal"/>
    <w:link w:val="TOC1Char"/>
    <w:autoRedefine/>
    <w:uiPriority w:val="39"/>
    <w:semiHidden/>
    <w:rsid w:val="00952BC3"/>
    <w:pPr>
      <w:tabs>
        <w:tab w:val="right" w:leader="dot" w:pos="9602"/>
      </w:tabs>
      <w:spacing w:before="120" w:after="120" w:line="280" w:lineRule="atLeast"/>
      <w:ind w:right="284"/>
    </w:pPr>
  </w:style>
  <w:style w:type="paragraph" w:styleId="TOC2">
    <w:name w:val="toc 2"/>
    <w:basedOn w:val="Normal"/>
    <w:next w:val="Normal"/>
    <w:autoRedefine/>
    <w:uiPriority w:val="39"/>
    <w:semiHidden/>
    <w:rsid w:val="00952BC3"/>
    <w:pPr>
      <w:tabs>
        <w:tab w:val="right" w:leader="dot" w:pos="9602"/>
      </w:tabs>
      <w:spacing w:before="120" w:after="120" w:line="280" w:lineRule="atLeast"/>
      <w:ind w:left="567" w:right="284"/>
    </w:pPr>
    <w:rPr>
      <w:noProof/>
      <w:szCs w:val="22"/>
    </w:rPr>
  </w:style>
  <w:style w:type="paragraph" w:styleId="TOC3">
    <w:name w:val="toc 3"/>
    <w:basedOn w:val="Normal"/>
    <w:next w:val="Normal"/>
    <w:autoRedefine/>
    <w:uiPriority w:val="39"/>
    <w:semiHidden/>
    <w:rsid w:val="00952BC3"/>
    <w:pPr>
      <w:tabs>
        <w:tab w:val="right" w:leader="dot" w:pos="9602"/>
      </w:tabs>
      <w:spacing w:before="120" w:after="120"/>
      <w:ind w:left="1134" w:right="284"/>
    </w:pPr>
  </w:style>
  <w:style w:type="paragraph" w:customStyle="1" w:styleId="Annexure">
    <w:name w:val="Annexure"/>
    <w:basedOn w:val="Normal"/>
    <w:next w:val="BodyText"/>
    <w:uiPriority w:val="99"/>
    <w:semiHidden/>
    <w:rsid w:val="00952BC3"/>
    <w:pPr>
      <w:keepNext/>
      <w:numPr>
        <w:numId w:val="44"/>
      </w:numPr>
      <w:spacing w:after="240" w:line="360" w:lineRule="atLeast"/>
      <w:ind w:left="1985" w:hanging="1985"/>
      <w:outlineLvl w:val="0"/>
    </w:pPr>
    <w:rPr>
      <w:rFonts w:asciiTheme="majorHAnsi" w:eastAsiaTheme="majorEastAsia" w:hAnsiTheme="majorHAnsi"/>
      <w:color w:val="2A276B" w:themeColor="accent1"/>
      <w:kern w:val="28"/>
      <w:sz w:val="32"/>
    </w:rPr>
  </w:style>
  <w:style w:type="paragraph" w:styleId="ListNumber">
    <w:name w:val="List Number"/>
    <w:basedOn w:val="Normal"/>
    <w:uiPriority w:val="16"/>
    <w:qFormat/>
    <w:rsid w:val="00952BC3"/>
    <w:pPr>
      <w:numPr>
        <w:numId w:val="26"/>
      </w:numPr>
      <w:tabs>
        <w:tab w:val="left" w:pos="709"/>
        <w:tab w:val="left" w:pos="1418"/>
        <w:tab w:val="left" w:pos="2126"/>
        <w:tab w:val="left" w:pos="2835"/>
        <w:tab w:val="right" w:pos="7876"/>
      </w:tabs>
      <w:spacing w:before="240" w:after="120"/>
    </w:pPr>
    <w:rPr>
      <w:szCs w:val="20"/>
    </w:rPr>
  </w:style>
  <w:style w:type="character" w:styleId="EndnoteReference">
    <w:name w:val="endnote reference"/>
    <w:basedOn w:val="DefaultParagraphFont"/>
    <w:uiPriority w:val="99"/>
    <w:semiHidden/>
    <w:rPr>
      <w:vertAlign w:val="superscript"/>
    </w:rPr>
  </w:style>
  <w:style w:type="paragraph" w:styleId="EndnoteText">
    <w:name w:val="endnote text"/>
    <w:basedOn w:val="Normal"/>
    <w:uiPriority w:val="99"/>
    <w:semiHidden/>
  </w:style>
  <w:style w:type="character" w:customStyle="1" w:styleId="FooterChar">
    <w:name w:val="Footer Char"/>
    <w:basedOn w:val="DefaultParagraphFont"/>
    <w:link w:val="Footer"/>
    <w:uiPriority w:val="99"/>
    <w:semiHidden/>
    <w:rsid w:val="00952BC3"/>
    <w:rPr>
      <w:rFonts w:ascii="Arial" w:eastAsia="Arial" w:hAnsi="Arial" w:cs="Arial"/>
      <w:color w:val="2A276B"/>
      <w:sz w:val="15"/>
    </w:rPr>
  </w:style>
  <w:style w:type="paragraph" w:customStyle="1" w:styleId="Instruction">
    <w:name w:val="Instruction"/>
    <w:basedOn w:val="Normal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left" w:pos="992"/>
        <w:tab w:val="left" w:pos="1985"/>
        <w:tab w:val="left" w:pos="2977"/>
        <w:tab w:val="left" w:pos="3969"/>
      </w:tabs>
    </w:pPr>
  </w:style>
  <w:style w:type="paragraph" w:customStyle="1" w:styleId="TitleHeading">
    <w:name w:val="Title Heading"/>
    <w:basedOn w:val="Normal"/>
    <w:semiHidden/>
    <w:pPr>
      <w:spacing w:after="720" w:line="260" w:lineRule="atLeast"/>
      <w:ind w:right="3969"/>
    </w:pPr>
    <w:rPr>
      <w:b/>
      <w:bCs/>
      <w:sz w:val="36"/>
    </w:rPr>
  </w:style>
  <w:style w:type="paragraph" w:customStyle="1" w:styleId="PartyName">
    <w:name w:val="PartyName"/>
    <w:basedOn w:val="Normal"/>
    <w:uiPriority w:val="8"/>
    <w:semiHidden/>
    <w:qFormat/>
    <w:pPr>
      <w:jc w:val="center"/>
    </w:pPr>
    <w:rPr>
      <w:rFonts w:asciiTheme="majorHAnsi" w:hAnsiTheme="majorHAnsi"/>
      <w:b/>
      <w:caps/>
    </w:rPr>
  </w:style>
  <w:style w:type="character" w:customStyle="1" w:styleId="Definition">
    <w:name w:val="Definition"/>
    <w:basedOn w:val="DefaultParagraphFont"/>
    <w:semiHidden/>
    <w:rPr>
      <w:b/>
      <w:i w:val="0"/>
    </w:rPr>
  </w:style>
  <w:style w:type="character" w:customStyle="1" w:styleId="Heading5Char">
    <w:name w:val="Heading 5 Char"/>
    <w:basedOn w:val="DefaultParagraphFont"/>
    <w:link w:val="Heading5"/>
    <w:uiPriority w:val="99"/>
    <w:semiHidden/>
    <w:rsid w:val="0080785B"/>
    <w:rPr>
      <w:rFonts w:asciiTheme="majorHAnsi" w:eastAsiaTheme="majorEastAsia" w:hAnsiTheme="majorHAnsi" w:cstheme="majorBidi"/>
      <w:color w:val="1F1D50" w:themeColor="accent1" w:themeShade="BF"/>
      <w:szCs w:val="28"/>
    </w:rPr>
  </w:style>
  <w:style w:type="paragraph" w:customStyle="1" w:styleId="Bullet1">
    <w:name w:val="Bullet 1"/>
    <w:basedOn w:val="Normal"/>
    <w:uiPriority w:val="4"/>
    <w:qFormat/>
    <w:rsid w:val="00952BC3"/>
    <w:pPr>
      <w:numPr>
        <w:numId w:val="33"/>
      </w:numPr>
      <w:spacing w:before="120" w:after="120" w:line="240" w:lineRule="auto"/>
    </w:pPr>
  </w:style>
  <w:style w:type="paragraph" w:customStyle="1" w:styleId="Bullet2">
    <w:name w:val="Bullet 2"/>
    <w:basedOn w:val="Normal"/>
    <w:uiPriority w:val="4"/>
    <w:qFormat/>
    <w:rsid w:val="00952BC3"/>
    <w:pPr>
      <w:numPr>
        <w:numId w:val="41"/>
      </w:numPr>
      <w:spacing w:before="120" w:after="120" w:line="240" w:lineRule="auto"/>
      <w:ind w:left="714" w:hanging="357"/>
    </w:pPr>
  </w:style>
  <w:style w:type="paragraph" w:customStyle="1" w:styleId="NormalAtt">
    <w:name w:val="Normal Att"/>
    <w:basedOn w:val="Normal"/>
    <w:semiHidden/>
    <w:pPr>
      <w:keepNext/>
    </w:pPr>
  </w:style>
  <w:style w:type="paragraph" w:customStyle="1" w:styleId="TableHeading">
    <w:name w:val="Table Heading"/>
    <w:basedOn w:val="Normal"/>
    <w:uiPriority w:val="8"/>
    <w:semiHidden/>
    <w:rsid w:val="00952BC3"/>
    <w:pPr>
      <w:numPr>
        <w:numId w:val="9"/>
      </w:numPr>
      <w:spacing w:before="120" w:after="60"/>
    </w:pPr>
    <w:rPr>
      <w:rFonts w:ascii="Arial Bold" w:hAnsi="Arial Bold"/>
      <w:b/>
      <w:color w:val="2A276B"/>
      <w:szCs w:val="26"/>
    </w:rPr>
  </w:style>
  <w:style w:type="paragraph" w:customStyle="1" w:styleId="TableText">
    <w:name w:val="Table Text"/>
    <w:basedOn w:val="Normal"/>
    <w:semiHidden/>
    <w:rsid w:val="00952BC3"/>
    <w:pPr>
      <w:spacing w:before="120" w:after="120" w:line="240" w:lineRule="auto"/>
    </w:pPr>
  </w:style>
  <w:style w:type="paragraph" w:styleId="ListNumber2">
    <w:name w:val="List Number 2"/>
    <w:basedOn w:val="Normal"/>
    <w:uiPriority w:val="16"/>
    <w:qFormat/>
    <w:rsid w:val="00952BC3"/>
    <w:pPr>
      <w:numPr>
        <w:ilvl w:val="1"/>
        <w:numId w:val="26"/>
      </w:numPr>
      <w:tabs>
        <w:tab w:val="left" w:pos="709"/>
        <w:tab w:val="left" w:pos="2126"/>
        <w:tab w:val="left" w:pos="2835"/>
        <w:tab w:val="right" w:pos="9072"/>
      </w:tabs>
      <w:spacing w:before="240" w:after="120" w:line="240" w:lineRule="auto"/>
    </w:pPr>
  </w:style>
  <w:style w:type="paragraph" w:styleId="ListNumber3">
    <w:name w:val="List Number 3"/>
    <w:basedOn w:val="Normal"/>
    <w:uiPriority w:val="16"/>
    <w:qFormat/>
    <w:rsid w:val="00952BC3"/>
    <w:pPr>
      <w:numPr>
        <w:ilvl w:val="2"/>
        <w:numId w:val="26"/>
      </w:numPr>
      <w:tabs>
        <w:tab w:val="left" w:pos="709"/>
        <w:tab w:val="left" w:pos="1418"/>
        <w:tab w:val="left" w:pos="2835"/>
        <w:tab w:val="right" w:pos="9072"/>
      </w:tabs>
      <w:spacing w:before="240" w:after="120"/>
    </w:pPr>
  </w:style>
  <w:style w:type="paragraph" w:styleId="ListNumber4">
    <w:name w:val="List Number 4"/>
    <w:basedOn w:val="Normal"/>
    <w:uiPriority w:val="16"/>
    <w:qFormat/>
    <w:rsid w:val="00952BC3"/>
    <w:pPr>
      <w:numPr>
        <w:ilvl w:val="3"/>
        <w:numId w:val="26"/>
      </w:numPr>
      <w:tabs>
        <w:tab w:val="left" w:pos="709"/>
        <w:tab w:val="left" w:pos="1418"/>
        <w:tab w:val="left" w:pos="2126"/>
        <w:tab w:val="right" w:pos="9072"/>
      </w:tabs>
      <w:spacing w:before="240" w:after="120"/>
    </w:pPr>
  </w:style>
  <w:style w:type="character" w:customStyle="1" w:styleId="Highlight">
    <w:name w:val="Highlight"/>
    <w:uiPriority w:val="99"/>
    <w:semiHidden/>
    <w:rPr>
      <w:rFonts w:ascii="Arial" w:hAnsi="Arial"/>
      <w:b/>
    </w:rPr>
  </w:style>
  <w:style w:type="paragraph" w:customStyle="1" w:styleId="Recital">
    <w:name w:val="Recital"/>
    <w:basedOn w:val="Normal"/>
    <w:uiPriority w:val="7"/>
    <w:pPr>
      <w:numPr>
        <w:numId w:val="1"/>
      </w:numPr>
      <w:tabs>
        <w:tab w:val="left" w:pos="1418"/>
        <w:tab w:val="left" w:pos="2126"/>
        <w:tab w:val="left" w:pos="2835"/>
        <w:tab w:val="left" w:pos="9027"/>
      </w:tabs>
      <w:spacing w:after="180" w:line="260" w:lineRule="atLeast"/>
    </w:pPr>
  </w:style>
  <w:style w:type="paragraph" w:customStyle="1" w:styleId="InstructBullet1">
    <w:name w:val="Instruct Bullet 1"/>
    <w:basedOn w:val="Instruction"/>
    <w:semiHidden/>
    <w:pPr>
      <w:numPr>
        <w:numId w:val="2"/>
      </w:numPr>
    </w:pPr>
  </w:style>
  <w:style w:type="paragraph" w:customStyle="1" w:styleId="InstructBullet2">
    <w:name w:val="Instruct Bullet 2"/>
    <w:basedOn w:val="Instruction"/>
    <w:semiHidden/>
    <w:pPr>
      <w:numPr>
        <w:numId w:val="3"/>
      </w:numPr>
    </w:pPr>
  </w:style>
  <w:style w:type="paragraph" w:customStyle="1" w:styleId="TitleTopLine">
    <w:name w:val="TitleTopLine"/>
    <w:basedOn w:val="Normal"/>
    <w:semiHidden/>
    <w:pPr>
      <w:keepNext/>
      <w:keepLines/>
      <w:pBdr>
        <w:bottom w:val="single" w:sz="4" w:space="1" w:color="auto"/>
      </w:pBdr>
      <w:spacing w:after="220" w:line="260" w:lineRule="atLeast"/>
    </w:pPr>
  </w:style>
  <w:style w:type="paragraph" w:customStyle="1" w:styleId="PartiesTitles">
    <w:name w:val="PartiesTitles"/>
    <w:basedOn w:val="Normal"/>
    <w:semiHidden/>
    <w:rsid w:val="00DB6066"/>
    <w:pPr>
      <w:spacing w:line="320" w:lineRule="atLeast"/>
    </w:pPr>
    <w:rPr>
      <w:rFonts w:ascii="Arial Narrow" w:eastAsiaTheme="majorEastAsia" w:hAnsi="Arial Narrow"/>
      <w:b/>
      <w:bCs/>
      <w:color w:val="FFFFFF" w:themeColor="background1"/>
      <w:sz w:val="28"/>
    </w:rPr>
  </w:style>
  <w:style w:type="paragraph" w:customStyle="1" w:styleId="PartiesText">
    <w:name w:val="PartiesText"/>
    <w:basedOn w:val="Normal"/>
    <w:semiHidden/>
    <w:pPr>
      <w:spacing w:before="60" w:after="260" w:line="260" w:lineRule="atLeast"/>
    </w:pPr>
    <w:rPr>
      <w:rFonts w:eastAsiaTheme="majorEastAsia"/>
    </w:rPr>
  </w:style>
  <w:style w:type="paragraph" w:styleId="BodyText">
    <w:name w:val="Body Text"/>
    <w:basedOn w:val="Normal"/>
    <w:link w:val="BodyTextChar"/>
    <w:qFormat/>
    <w:rsid w:val="00952BC3"/>
    <w:pPr>
      <w:spacing w:after="120"/>
    </w:pPr>
  </w:style>
  <w:style w:type="paragraph" w:customStyle="1" w:styleId="Executed">
    <w:name w:val="Executed"/>
    <w:basedOn w:val="Normal"/>
    <w:uiPriority w:val="99"/>
    <w:semiHidden/>
    <w:pPr>
      <w:spacing w:after="400" w:line="260" w:lineRule="atLeast"/>
    </w:pPr>
    <w:rPr>
      <w:bCs/>
    </w:rPr>
  </w:style>
  <w:style w:type="character" w:customStyle="1" w:styleId="BodyTextChar">
    <w:name w:val="Body Text Char"/>
    <w:basedOn w:val="DefaultParagraphFont"/>
    <w:link w:val="BodyText"/>
    <w:rsid w:val="00952BC3"/>
    <w:rPr>
      <w:rFonts w:ascii="Arial" w:eastAsia="Arial" w:hAnsi="Arial" w:cs="Arial"/>
      <w:color w:val="5F5F5F" w:themeColor="text1"/>
      <w:szCs w:val="28"/>
    </w:rPr>
  </w:style>
  <w:style w:type="table" w:styleId="TableGrid">
    <w:name w:val="Table Grid"/>
    <w:basedOn w:val="TableNormal"/>
    <w:rsid w:val="00952B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RL">
    <w:name w:val="URL"/>
    <w:basedOn w:val="Normal"/>
    <w:link w:val="URLChar"/>
    <w:semiHidden/>
    <w:rsid w:val="00952BC3"/>
    <w:pPr>
      <w:spacing w:before="360" w:after="360"/>
    </w:pPr>
    <w:rPr>
      <w:color w:val="5F5F5F"/>
      <w:sz w:val="28"/>
      <w:szCs w:val="20"/>
    </w:rPr>
  </w:style>
  <w:style w:type="character" w:customStyle="1" w:styleId="URLChar">
    <w:name w:val="URL Char"/>
    <w:basedOn w:val="DefaultParagraphFont"/>
    <w:link w:val="URL"/>
    <w:semiHidden/>
    <w:rsid w:val="00952BC3"/>
    <w:rPr>
      <w:rFonts w:ascii="Arial" w:eastAsia="Arial" w:hAnsi="Arial" w:cs="Arial"/>
      <w:color w:val="5F5F5F"/>
      <w:sz w:val="28"/>
    </w:rPr>
  </w:style>
  <w:style w:type="paragraph" w:customStyle="1" w:styleId="TableBullet">
    <w:name w:val="Table Bullet"/>
    <w:basedOn w:val="Normal"/>
    <w:semiHidden/>
    <w:pPr>
      <w:tabs>
        <w:tab w:val="num" w:pos="357"/>
      </w:tabs>
      <w:spacing w:before="120" w:after="120"/>
      <w:ind w:left="357" w:hanging="357"/>
    </w:pPr>
    <w:rPr>
      <w:szCs w:val="24"/>
    </w:rPr>
  </w:style>
  <w:style w:type="paragraph" w:customStyle="1" w:styleId="TableSource">
    <w:name w:val="Table Source"/>
    <w:basedOn w:val="Normal"/>
    <w:next w:val="Normal"/>
    <w:uiPriority w:val="8"/>
    <w:semiHidden/>
    <w:rsid w:val="00952BC3"/>
    <w:pPr>
      <w:spacing w:before="120" w:after="360" w:line="180" w:lineRule="atLeast"/>
    </w:pPr>
    <w:rPr>
      <w:rFonts w:ascii="Arial Bold" w:hAnsi="Arial Bold"/>
      <w:b/>
      <w:color w:val="5F5F5F"/>
      <w:sz w:val="14"/>
      <w:szCs w:val="20"/>
    </w:rPr>
  </w:style>
  <w:style w:type="paragraph" w:customStyle="1" w:styleId="PartyDescription">
    <w:name w:val="PartyDescription"/>
    <w:basedOn w:val="Normal"/>
    <w:uiPriority w:val="8"/>
    <w:semiHidden/>
    <w:qFormat/>
    <w:pPr>
      <w:jc w:val="center"/>
    </w:pPr>
  </w:style>
  <w:style w:type="paragraph" w:customStyle="1" w:styleId="PartyAnd">
    <w:name w:val="PartyAnd"/>
    <w:basedOn w:val="Normal"/>
    <w:uiPriority w:val="8"/>
    <w:semiHidden/>
    <w:qFormat/>
    <w:pPr>
      <w:spacing w:before="360" w:after="360"/>
      <w:jc w:val="center"/>
    </w:pPr>
  </w:style>
  <w:style w:type="paragraph" w:customStyle="1" w:styleId="TOCHeading">
    <w:name w:val="TOCHeading"/>
    <w:basedOn w:val="Normal"/>
    <w:next w:val="BodyText"/>
    <w:uiPriority w:val="11"/>
    <w:semiHidden/>
    <w:pPr>
      <w:pBdr>
        <w:bottom w:val="single" w:sz="4" w:space="6" w:color="auto"/>
      </w:pBdr>
      <w:spacing w:after="360" w:line="280" w:lineRule="atLeast"/>
    </w:pPr>
    <w:rPr>
      <w:rFonts w:asciiTheme="majorHAnsi" w:eastAsiaTheme="majorEastAsia" w:hAnsiTheme="majorHAnsi" w:cstheme="majorHAnsi"/>
      <w:b/>
      <w:sz w:val="24"/>
    </w:rPr>
  </w:style>
  <w:style w:type="paragraph" w:customStyle="1" w:styleId="LeftHeading11pt">
    <w:name w:val="LeftHeading 11pt"/>
    <w:basedOn w:val="Normal"/>
    <w:next w:val="Normal"/>
    <w:semiHidden/>
    <w:pPr>
      <w:keepNext/>
      <w:spacing w:before="400" w:after="180" w:line="260" w:lineRule="atLeast"/>
      <w:ind w:right="3969"/>
    </w:pPr>
    <w:rPr>
      <w:rFonts w:asciiTheme="majorHAnsi" w:eastAsiaTheme="majorEastAsia" w:hAnsiTheme="majorHAnsi"/>
      <w:b/>
      <w:bCs/>
    </w:rPr>
  </w:style>
  <w:style w:type="paragraph" w:customStyle="1" w:styleId="LH12ptwithline">
    <w:name w:val="LH 12pt with line"/>
    <w:basedOn w:val="Normal"/>
    <w:semiHidden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/>
      <w:b/>
      <w:sz w:val="24"/>
    </w:rPr>
  </w:style>
  <w:style w:type="character" w:styleId="Hyperlink">
    <w:name w:val="Hyperlink"/>
    <w:basedOn w:val="DefaultParagraphFont"/>
    <w:uiPriority w:val="99"/>
    <w:semiHidden/>
    <w:rsid w:val="00952BC3"/>
    <w:rPr>
      <w:rFonts w:ascii="Arial" w:hAnsi="Arial"/>
      <w:color w:val="2A276B"/>
      <w:sz w:val="16"/>
      <w:szCs w:val="22"/>
      <w:u w:val="none" w:color="005577"/>
    </w:rPr>
  </w:style>
  <w:style w:type="character" w:styleId="PlaceholderText">
    <w:name w:val="Placeholder Text"/>
    <w:basedOn w:val="DefaultParagraphFont"/>
    <w:uiPriority w:val="99"/>
    <w:semiHidden/>
    <w:rsid w:val="00952BC3"/>
    <w:rPr>
      <w:color w:val="808080"/>
    </w:rPr>
  </w:style>
  <w:style w:type="character" w:customStyle="1" w:styleId="PreamblePartyName">
    <w:name w:val="PreamblePartyName"/>
    <w:basedOn w:val="DefaultParagraphFont"/>
    <w:uiPriority w:val="1"/>
    <w:semiHidden/>
    <w:rsid w:val="00CE0EFC"/>
    <w:rPr>
      <w:rFonts w:asciiTheme="majorHAnsi" w:hAnsiTheme="majorHAnsi" w:cstheme="majorHAnsi"/>
      <w:b/>
      <w:bCs/>
    </w:rPr>
  </w:style>
  <w:style w:type="paragraph" w:styleId="BodyTextIndent">
    <w:name w:val="Body Text Indent"/>
    <w:basedOn w:val="BodyText"/>
    <w:link w:val="BodyTextIndentChar"/>
    <w:qFormat/>
    <w:rsid w:val="00952BC3"/>
    <w:pPr>
      <w:ind w:left="709"/>
    </w:pPr>
  </w:style>
  <w:style w:type="character" w:customStyle="1" w:styleId="BodyTextIndentChar">
    <w:name w:val="Body Text Indent Char"/>
    <w:basedOn w:val="DefaultParagraphFont"/>
    <w:link w:val="BodyTextIndent"/>
    <w:rsid w:val="00952BC3"/>
    <w:rPr>
      <w:rFonts w:ascii="Arial" w:eastAsia="Arial" w:hAnsi="Arial" w:cs="Arial"/>
      <w:color w:val="5F5F5F" w:themeColor="text1"/>
      <w:szCs w:val="28"/>
    </w:rPr>
  </w:style>
  <w:style w:type="paragraph" w:styleId="Caption">
    <w:name w:val="caption"/>
    <w:basedOn w:val="Normal"/>
    <w:next w:val="Normal"/>
    <w:uiPriority w:val="99"/>
    <w:semiHidden/>
    <w:qFormat/>
    <w:rsid w:val="0080785B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rsid w:val="0080785B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0785B"/>
    <w:rPr>
      <w:rFonts w:ascii="Segoe UI" w:eastAsia="Arial" w:hAnsi="Segoe UI" w:cs="Segoe UI"/>
      <w:color w:val="5F5F5F" w:themeColor="text1"/>
      <w:sz w:val="16"/>
      <w:szCs w:val="16"/>
    </w:rPr>
  </w:style>
  <w:style w:type="paragraph" w:customStyle="1" w:styleId="MVContactDetailsLge">
    <w:name w:val="MV Contact Details Lge"/>
    <w:basedOn w:val="Normal"/>
    <w:uiPriority w:val="16"/>
    <w:semiHidden/>
    <w:rsid w:val="007410D5"/>
    <w:pPr>
      <w:spacing w:line="240" w:lineRule="auto"/>
      <w:ind w:right="-45"/>
      <w:jc w:val="right"/>
    </w:pPr>
    <w:rPr>
      <w:noProof/>
      <w:sz w:val="16"/>
      <w:szCs w:val="18"/>
    </w:rPr>
  </w:style>
  <w:style w:type="paragraph" w:customStyle="1" w:styleId="MVContactDetailsSml">
    <w:name w:val="MV Contact Details Sml"/>
    <w:basedOn w:val="Normal"/>
    <w:uiPriority w:val="99"/>
    <w:semiHidden/>
    <w:rsid w:val="00952BC3"/>
    <w:pPr>
      <w:spacing w:line="240" w:lineRule="auto"/>
      <w:ind w:right="-45"/>
      <w:jc w:val="right"/>
    </w:pPr>
    <w:rPr>
      <w:rFonts w:eastAsia="Times New Roman"/>
      <w:noProof/>
      <w:sz w:val="15"/>
      <w:szCs w:val="18"/>
    </w:rPr>
  </w:style>
  <w:style w:type="paragraph" w:customStyle="1" w:styleId="CClientName">
    <w:name w:val="CClientName"/>
    <w:basedOn w:val="Normal"/>
    <w:uiPriority w:val="99"/>
    <w:semiHidden/>
    <w:rsid w:val="00952BC3"/>
    <w:pPr>
      <w:spacing w:after="200" w:line="720" w:lineRule="atLeast"/>
    </w:pPr>
    <w:rPr>
      <w:rFonts w:asciiTheme="majorHAnsi" w:eastAsiaTheme="majorEastAsia" w:hAnsiTheme="majorHAnsi" w:cstheme="majorHAnsi"/>
      <w:color w:val="2A276B"/>
      <w:sz w:val="56"/>
      <w:szCs w:val="78"/>
    </w:rPr>
  </w:style>
  <w:style w:type="paragraph" w:customStyle="1" w:styleId="CDate">
    <w:name w:val="CDate"/>
    <w:basedOn w:val="Normal"/>
    <w:next w:val="Normal"/>
    <w:uiPriority w:val="99"/>
    <w:semiHidden/>
    <w:rsid w:val="00952BC3"/>
    <w:pPr>
      <w:spacing w:before="4080" w:line="400" w:lineRule="atLeast"/>
    </w:pPr>
    <w:rPr>
      <w:rFonts w:asciiTheme="majorHAnsi" w:eastAsiaTheme="majorEastAsia" w:hAnsiTheme="majorHAnsi" w:cstheme="majorHAnsi"/>
      <w:sz w:val="32"/>
      <w:szCs w:val="42"/>
    </w:rPr>
  </w:style>
  <w:style w:type="paragraph" w:customStyle="1" w:styleId="CPrivacy">
    <w:name w:val="CPrivacy"/>
    <w:basedOn w:val="Normal"/>
    <w:uiPriority w:val="99"/>
    <w:semiHidden/>
    <w:rsid w:val="00952BC3"/>
    <w:pPr>
      <w:spacing w:before="240" w:line="360" w:lineRule="atLeast"/>
    </w:pPr>
    <w:rPr>
      <w:rFonts w:asciiTheme="majorHAnsi" w:eastAsiaTheme="majorEastAsia" w:hAnsiTheme="majorHAnsi" w:cstheme="majorHAnsi"/>
      <w:color w:val="5F5F5F"/>
      <w:sz w:val="32"/>
      <w:szCs w:val="42"/>
    </w:rPr>
  </w:style>
  <w:style w:type="paragraph" w:customStyle="1" w:styleId="SectionHeading">
    <w:name w:val="Section Heading"/>
    <w:basedOn w:val="Normal"/>
    <w:next w:val="Normal"/>
    <w:semiHidden/>
    <w:rsid w:val="00952BC3"/>
    <w:pPr>
      <w:pageBreakBefore/>
      <w:spacing w:after="240" w:line="320" w:lineRule="atLeast"/>
      <w:outlineLvl w:val="0"/>
    </w:pPr>
    <w:rPr>
      <w:rFonts w:asciiTheme="majorHAnsi" w:eastAsiaTheme="majorEastAsia" w:hAnsiTheme="majorHAnsi" w:cstheme="majorHAnsi"/>
      <w:color w:val="2A276B"/>
      <w:sz w:val="40"/>
      <w:szCs w:val="46"/>
    </w:rPr>
  </w:style>
  <w:style w:type="paragraph" w:customStyle="1" w:styleId="TableBullet1">
    <w:name w:val="Table Bullet 1"/>
    <w:basedOn w:val="Normal"/>
    <w:uiPriority w:val="8"/>
    <w:semiHidden/>
    <w:rsid w:val="00952BC3"/>
    <w:pPr>
      <w:numPr>
        <w:numId w:val="8"/>
      </w:numPr>
      <w:spacing w:before="120" w:after="120"/>
    </w:pPr>
    <w:rPr>
      <w:color w:val="5F5F5F"/>
      <w:szCs w:val="26"/>
    </w:rPr>
  </w:style>
  <w:style w:type="paragraph" w:customStyle="1" w:styleId="TableBullet2">
    <w:name w:val="Table Bullet 2"/>
    <w:basedOn w:val="Normal"/>
    <w:uiPriority w:val="8"/>
    <w:semiHidden/>
    <w:rsid w:val="00952BC3"/>
    <w:pPr>
      <w:numPr>
        <w:numId w:val="13"/>
      </w:numPr>
      <w:spacing w:before="120" w:after="120"/>
    </w:pPr>
    <w:rPr>
      <w:color w:val="5F5F5F"/>
      <w:szCs w:val="26"/>
    </w:rPr>
  </w:style>
  <w:style w:type="table" w:customStyle="1" w:styleId="TableHorizontalGold">
    <w:name w:val="Table Horizontal Gold"/>
    <w:basedOn w:val="TableNormal"/>
    <w:rsid w:val="00952BC3"/>
    <w:rPr>
      <w:rFonts w:ascii="Arial" w:hAnsi="Arial"/>
    </w:rPr>
    <w:tblPr>
      <w:tblInd w:w="113" w:type="dxa"/>
      <w:tblBorders>
        <w:top w:val="single" w:sz="8" w:space="0" w:color="A3AD00" w:themeColor="accent4"/>
        <w:bottom w:val="single" w:sz="8" w:space="0" w:color="A3AD00" w:themeColor="accent4"/>
        <w:insideH w:val="single" w:sz="8" w:space="0" w:color="A3AD00" w:themeColor="accent4"/>
        <w:insideV w:val="single" w:sz="8" w:space="0" w:color="A3AD00" w:themeColor="accent4"/>
      </w:tblBorders>
      <w:tblCellMar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Arial Narrow" w:hAnsi="Arial Narrow"/>
        <w:b w:val="0"/>
        <w:i w:val="0"/>
        <w:caps w:val="0"/>
        <w:smallCaps w:val="0"/>
        <w:color w:val="A3AD00" w:themeColor="accent4"/>
        <w:sz w:val="16"/>
        <w:szCs w:val="16"/>
      </w:rPr>
    </w:tblStylePr>
  </w:style>
  <w:style w:type="table" w:customStyle="1" w:styleId="TableVerticalShadedGold">
    <w:name w:val="Table Vertical Shaded Gold"/>
    <w:basedOn w:val="TableNormal"/>
    <w:rsid w:val="00952BC3"/>
    <w:rPr>
      <w:rFonts w:ascii="Arial" w:hAnsi="Arial"/>
    </w:rPr>
    <w:tblPr>
      <w:tblInd w:w="113" w:type="dxa"/>
      <w:tblBorders>
        <w:top w:val="single" w:sz="8" w:space="0" w:color="A3AD00" w:themeColor="accent4"/>
        <w:bottom w:val="single" w:sz="8" w:space="0" w:color="A3AD00" w:themeColor="accent4"/>
        <w:insideH w:val="single" w:sz="8" w:space="0" w:color="A3AD00" w:themeColor="accent4"/>
        <w:insideV w:val="single" w:sz="8" w:space="0" w:color="A3AD00" w:themeColor="accent4"/>
      </w:tblBorders>
      <w:tblCellMar>
        <w:bottom w:w="57" w:type="dxa"/>
        <w:right w:w="57" w:type="dxa"/>
      </w:tblCellMar>
    </w:tblPr>
    <w:tcPr>
      <w:shd w:val="clear" w:color="auto" w:fill="auto"/>
    </w:tcPr>
    <w:tblStylePr w:type="firstCol">
      <w:rPr>
        <w:b w:val="0"/>
        <w:i w:val="0"/>
        <w:caps w:val="0"/>
        <w:smallCaps w:val="0"/>
        <w:color w:val="FFFFFF"/>
        <w:sz w:val="20"/>
        <w:szCs w:val="16"/>
      </w:rPr>
      <w:tblPr/>
      <w:tcPr>
        <w:shd w:val="clear" w:color="auto" w:fill="A3AD00" w:themeFill="accent4"/>
      </w:tcPr>
    </w:tblStylePr>
  </w:style>
  <w:style w:type="paragraph" w:customStyle="1" w:styleId="Appendix">
    <w:name w:val="Appendix"/>
    <w:basedOn w:val="Normal"/>
    <w:next w:val="BodyText"/>
    <w:uiPriority w:val="99"/>
    <w:semiHidden/>
    <w:rsid w:val="00952BC3"/>
    <w:pPr>
      <w:numPr>
        <w:numId w:val="10"/>
      </w:numPr>
      <w:spacing w:after="240" w:line="360" w:lineRule="atLeast"/>
      <w:ind w:left="1985" w:hanging="1985"/>
      <w:outlineLvl w:val="0"/>
    </w:pPr>
    <w:rPr>
      <w:rFonts w:asciiTheme="majorHAnsi" w:eastAsiaTheme="majorEastAsia" w:hAnsiTheme="majorHAnsi"/>
      <w:color w:val="2A276B"/>
      <w:sz w:val="32"/>
      <w:szCs w:val="46"/>
    </w:rPr>
  </w:style>
  <w:style w:type="paragraph" w:customStyle="1" w:styleId="Recipient">
    <w:name w:val="Recipient"/>
    <w:basedOn w:val="Normal"/>
    <w:next w:val="Normal"/>
    <w:semiHidden/>
    <w:rsid w:val="00952BC3"/>
    <w:pPr>
      <w:tabs>
        <w:tab w:val="left" w:pos="709"/>
        <w:tab w:val="left" w:pos="1418"/>
        <w:tab w:val="left" w:pos="2126"/>
        <w:tab w:val="left" w:pos="2835"/>
        <w:tab w:val="right" w:pos="7876"/>
      </w:tabs>
    </w:pPr>
    <w:rPr>
      <w:szCs w:val="16"/>
    </w:rPr>
  </w:style>
  <w:style w:type="paragraph" w:styleId="TOC5">
    <w:name w:val="toc 5"/>
    <w:basedOn w:val="Normal"/>
    <w:next w:val="Normal"/>
    <w:autoRedefine/>
    <w:uiPriority w:val="16"/>
    <w:semiHidden/>
    <w:rsid w:val="007410D5"/>
    <w:pPr>
      <w:ind w:left="960"/>
    </w:pPr>
  </w:style>
  <w:style w:type="paragraph" w:styleId="TOC6">
    <w:name w:val="toc 6"/>
    <w:basedOn w:val="Normal"/>
    <w:next w:val="Normal"/>
    <w:autoRedefine/>
    <w:uiPriority w:val="16"/>
    <w:semiHidden/>
    <w:rsid w:val="007410D5"/>
    <w:pPr>
      <w:ind w:left="1200"/>
    </w:pPr>
  </w:style>
  <w:style w:type="paragraph" w:styleId="TOC7">
    <w:name w:val="toc 7"/>
    <w:basedOn w:val="Normal"/>
    <w:next w:val="Normal"/>
    <w:autoRedefine/>
    <w:uiPriority w:val="16"/>
    <w:semiHidden/>
    <w:rsid w:val="007410D5"/>
    <w:pPr>
      <w:ind w:left="1440"/>
    </w:pPr>
  </w:style>
  <w:style w:type="paragraph" w:styleId="TOC8">
    <w:name w:val="toc 8"/>
    <w:basedOn w:val="Normal"/>
    <w:next w:val="Normal"/>
    <w:autoRedefine/>
    <w:uiPriority w:val="16"/>
    <w:semiHidden/>
    <w:rsid w:val="007410D5"/>
    <w:pPr>
      <w:ind w:left="1680"/>
    </w:pPr>
  </w:style>
  <w:style w:type="paragraph" w:styleId="TOC9">
    <w:name w:val="toc 9"/>
    <w:basedOn w:val="Normal"/>
    <w:next w:val="Normal"/>
    <w:autoRedefine/>
    <w:uiPriority w:val="16"/>
    <w:semiHidden/>
    <w:rsid w:val="007410D5"/>
    <w:pPr>
      <w:ind w:left="1920"/>
    </w:pPr>
  </w:style>
  <w:style w:type="table" w:customStyle="1" w:styleId="TableHorizontalShadedGold">
    <w:name w:val="Table Horizontal Shaded Gold"/>
    <w:basedOn w:val="TableNormal"/>
    <w:rsid w:val="00952BC3"/>
    <w:rPr>
      <w:rFonts w:ascii="Arial" w:hAnsi="Arial"/>
    </w:rPr>
    <w:tblPr>
      <w:tblInd w:w="113" w:type="dxa"/>
      <w:tblBorders>
        <w:top w:val="single" w:sz="8" w:space="0" w:color="A3AD00" w:themeColor="accent4"/>
        <w:bottom w:val="single" w:sz="8" w:space="0" w:color="A3AD00" w:themeColor="accent4"/>
        <w:insideH w:val="single" w:sz="8" w:space="0" w:color="A3AD00" w:themeColor="accent4"/>
        <w:insideV w:val="single" w:sz="8" w:space="0" w:color="A3AD00" w:themeColor="accent4"/>
      </w:tblBorders>
      <w:tblCellMar>
        <w:bottom w:w="57" w:type="dxa"/>
        <w:right w:w="57" w:type="dxa"/>
      </w:tblCellMar>
    </w:tblPr>
    <w:tcPr>
      <w:shd w:val="clear" w:color="auto" w:fill="auto"/>
    </w:tcPr>
    <w:tblStylePr w:type="firstRow">
      <w:rPr>
        <w:b w:val="0"/>
        <w:color w:val="FFFFFF"/>
      </w:rPr>
      <w:tblPr/>
      <w:tcPr>
        <w:shd w:val="clear" w:color="auto" w:fill="A3AD00" w:themeFill="accent4"/>
      </w:tcPr>
    </w:tblStylePr>
  </w:style>
  <w:style w:type="table" w:customStyle="1" w:styleId="TableVerticalGold">
    <w:name w:val="Table Vertical Gold"/>
    <w:basedOn w:val="TableNormal"/>
    <w:rsid w:val="00952BC3"/>
    <w:rPr>
      <w:rFonts w:ascii="Arial" w:hAnsi="Arial"/>
    </w:rPr>
    <w:tblPr>
      <w:tblInd w:w="113" w:type="dxa"/>
      <w:tblBorders>
        <w:top w:val="single" w:sz="8" w:space="0" w:color="A3AD00" w:themeColor="accent4"/>
        <w:bottom w:val="single" w:sz="8" w:space="0" w:color="A3AD00" w:themeColor="accent4"/>
        <w:insideH w:val="single" w:sz="8" w:space="0" w:color="A3AD00" w:themeColor="accent4"/>
        <w:insideV w:val="single" w:sz="8" w:space="0" w:color="A3AD00" w:themeColor="accent4"/>
      </w:tblBorders>
      <w:tblCellMar>
        <w:bottom w:w="57" w:type="dxa"/>
        <w:right w:w="57" w:type="dxa"/>
      </w:tblCellMar>
    </w:tblPr>
    <w:tcPr>
      <w:shd w:val="clear" w:color="auto" w:fill="auto"/>
    </w:tcPr>
    <w:tblStylePr w:type="firstCol">
      <w:pPr>
        <w:wordWrap/>
        <w:ind w:leftChars="0" w:left="0"/>
      </w:pPr>
      <w:rPr>
        <w:color w:val="A2AD00"/>
      </w:rPr>
      <w:tblPr/>
      <w:tcPr>
        <w:tcBorders>
          <w:top w:val="single" w:sz="4" w:space="0" w:color="A2AD00"/>
          <w:left w:val="nil"/>
          <w:bottom w:val="single" w:sz="4" w:space="0" w:color="A2AD00"/>
          <w:right w:val="nil"/>
          <w:insideH w:val="single" w:sz="4" w:space="0" w:color="6773B6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TableFooter">
    <w:name w:val="Table Footer"/>
    <w:basedOn w:val="TableNormal"/>
    <w:rsid w:val="00952BC3"/>
    <w:tblPr>
      <w:tblInd w:w="2495" w:type="dxa"/>
      <w:tblBorders>
        <w:top w:val="single" w:sz="4" w:space="0" w:color="005577"/>
      </w:tblBorders>
    </w:tblPr>
    <w:tcPr>
      <w:shd w:val="clear" w:color="auto" w:fill="auto"/>
    </w:tcPr>
  </w:style>
  <w:style w:type="character" w:styleId="FollowedHyperlink">
    <w:name w:val="FollowedHyperlink"/>
    <w:aliases w:val="Followed Hyperlink"/>
    <w:basedOn w:val="DefaultParagraphFont"/>
    <w:uiPriority w:val="99"/>
    <w:semiHidden/>
    <w:unhideWhenUsed/>
    <w:rsid w:val="00952BC3"/>
    <w:rPr>
      <w:color w:val="2A276B"/>
      <w:u w:val="none"/>
    </w:rPr>
  </w:style>
  <w:style w:type="paragraph" w:customStyle="1" w:styleId="Contactinfo">
    <w:name w:val="Contact info"/>
    <w:basedOn w:val="Normal"/>
    <w:uiPriority w:val="99"/>
    <w:semiHidden/>
    <w:rsid w:val="00952BC3"/>
    <w:rPr>
      <w:color w:val="8B8D8E"/>
      <w:sz w:val="16"/>
      <w:szCs w:val="22"/>
    </w:rPr>
  </w:style>
  <w:style w:type="paragraph" w:customStyle="1" w:styleId="Titleheading0">
    <w:name w:val="Title heading"/>
    <w:basedOn w:val="Normal"/>
    <w:semiHidden/>
    <w:rsid w:val="00952BC3"/>
    <w:pPr>
      <w:spacing w:before="120" w:after="120" w:line="460" w:lineRule="atLeast"/>
    </w:pPr>
    <w:rPr>
      <w:color w:val="2A276B"/>
      <w:sz w:val="48"/>
      <w:szCs w:val="26"/>
    </w:rPr>
  </w:style>
  <w:style w:type="paragraph" w:customStyle="1" w:styleId="CoverSubtitle">
    <w:name w:val="Cover Subtitle"/>
    <w:basedOn w:val="Normal"/>
    <w:uiPriority w:val="99"/>
    <w:semiHidden/>
    <w:rsid w:val="00952BC3"/>
    <w:pPr>
      <w:spacing w:line="240" w:lineRule="auto"/>
    </w:pPr>
    <w:rPr>
      <w:rFonts w:asciiTheme="majorHAnsi" w:eastAsiaTheme="majorEastAsia" w:hAnsiTheme="majorHAnsi" w:cstheme="majorHAnsi"/>
      <w:color w:val="5F5F5F"/>
      <w:sz w:val="40"/>
      <w:szCs w:val="54"/>
    </w:rPr>
  </w:style>
  <w:style w:type="paragraph" w:customStyle="1" w:styleId="Contents">
    <w:name w:val="Contents"/>
    <w:basedOn w:val="Normal"/>
    <w:uiPriority w:val="99"/>
    <w:semiHidden/>
    <w:rsid w:val="00952BC3"/>
    <w:pPr>
      <w:keepNext/>
      <w:keepLines/>
      <w:spacing w:after="320" w:line="240" w:lineRule="auto"/>
      <w:outlineLvl w:val="0"/>
    </w:pPr>
    <w:rPr>
      <w:rFonts w:asciiTheme="majorHAnsi" w:eastAsiaTheme="majorEastAsia" w:hAnsiTheme="majorHAnsi"/>
      <w:color w:val="2A276B"/>
      <w:sz w:val="40"/>
      <w:szCs w:val="46"/>
    </w:rPr>
  </w:style>
  <w:style w:type="paragraph" w:customStyle="1" w:styleId="CalloutHeader">
    <w:name w:val="Callout Header"/>
    <w:uiPriority w:val="99"/>
    <w:semiHidden/>
    <w:rsid w:val="00952BC3"/>
    <w:pPr>
      <w:spacing w:after="120" w:line="240" w:lineRule="atLeast"/>
    </w:pPr>
    <w:rPr>
      <w:rFonts w:asciiTheme="majorHAnsi" w:eastAsiaTheme="majorEastAsia" w:hAnsiTheme="majorHAnsi" w:cstheme="majorHAnsi"/>
      <w:b/>
      <w:bCs/>
      <w:color w:val="2A276B"/>
      <w:szCs w:val="26"/>
    </w:rPr>
  </w:style>
  <w:style w:type="paragraph" w:customStyle="1" w:styleId="CalloutBullet">
    <w:name w:val="Callout Bullet"/>
    <w:basedOn w:val="CalloutText"/>
    <w:uiPriority w:val="99"/>
    <w:semiHidden/>
    <w:rsid w:val="00952BC3"/>
    <w:pPr>
      <w:numPr>
        <w:numId w:val="11"/>
      </w:numPr>
    </w:pPr>
    <w:rPr>
      <w:szCs w:val="22"/>
    </w:rPr>
  </w:style>
  <w:style w:type="table" w:customStyle="1" w:styleId="TableHorizontalBlue">
    <w:name w:val="Table Horizontal Blue"/>
    <w:basedOn w:val="TableNormal"/>
    <w:rsid w:val="00952BC3"/>
    <w:rPr>
      <w:rFonts w:ascii="Arial" w:hAnsi="Arial"/>
    </w:rPr>
    <w:tblPr>
      <w:tblInd w:w="113" w:type="dxa"/>
      <w:tblBorders>
        <w:top w:val="single" w:sz="4" w:space="0" w:color="2A276B"/>
        <w:bottom w:val="single" w:sz="4" w:space="0" w:color="2A276B"/>
        <w:insideH w:val="single" w:sz="4" w:space="0" w:color="2A276B"/>
        <w:insideV w:val="single" w:sz="4" w:space="0" w:color="2A276B"/>
      </w:tblBorders>
      <w:tblCellMar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Arial Narrow" w:hAnsi="Arial Narrow"/>
        <w:b w:val="0"/>
        <w:i w:val="0"/>
        <w:caps w:val="0"/>
        <w:smallCaps w:val="0"/>
        <w:color w:val="6773B6"/>
        <w:sz w:val="20"/>
        <w:szCs w:val="16"/>
      </w:rPr>
      <w:tblPr/>
      <w:trPr>
        <w:tblHeader/>
      </w:trPr>
    </w:tblStylePr>
  </w:style>
  <w:style w:type="table" w:customStyle="1" w:styleId="TableHorizontalShadedBlue">
    <w:name w:val="Table Horizontal Shaded Blue"/>
    <w:basedOn w:val="TableNormal"/>
    <w:rsid w:val="00952BC3"/>
    <w:rPr>
      <w:rFonts w:ascii="Arial" w:hAnsi="Arial"/>
    </w:rPr>
    <w:tblPr>
      <w:tblInd w:w="113" w:type="dxa"/>
      <w:tblBorders>
        <w:top w:val="single" w:sz="4" w:space="0" w:color="2A276B"/>
        <w:bottom w:val="single" w:sz="4" w:space="0" w:color="2A276B"/>
        <w:insideH w:val="single" w:sz="4" w:space="0" w:color="2A276B"/>
        <w:insideV w:val="single" w:sz="4" w:space="0" w:color="2A276B"/>
      </w:tblBorders>
      <w:tblCellMar>
        <w:bottom w:w="57" w:type="dxa"/>
        <w:right w:w="57" w:type="dxa"/>
      </w:tblCellMar>
    </w:tblPr>
    <w:tcPr>
      <w:shd w:val="clear" w:color="auto" w:fill="auto"/>
    </w:tcPr>
    <w:tblStylePr w:type="firstRow">
      <w:rPr>
        <w:b w:val="0"/>
        <w:color w:val="FFFFFF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single" w:sz="4" w:space="0" w:color="FFFFFF" w:themeColor="background1"/>
        </w:tcBorders>
        <w:shd w:val="clear" w:color="auto" w:fill="2A276B"/>
      </w:tcPr>
    </w:tblStylePr>
  </w:style>
  <w:style w:type="table" w:customStyle="1" w:styleId="TableVerticalBlue">
    <w:name w:val="Table Vertical Blue"/>
    <w:basedOn w:val="TableNormal"/>
    <w:rsid w:val="00952BC3"/>
    <w:rPr>
      <w:rFonts w:ascii="Arial" w:hAnsi="Arial"/>
    </w:rPr>
    <w:tblPr>
      <w:tblInd w:w="113" w:type="dxa"/>
      <w:tblBorders>
        <w:top w:val="single" w:sz="4" w:space="0" w:color="2A276B"/>
        <w:bottom w:val="single" w:sz="4" w:space="0" w:color="2A276B"/>
        <w:insideH w:val="single" w:sz="4" w:space="0" w:color="2A276B"/>
        <w:insideV w:val="single" w:sz="4" w:space="0" w:color="2A276B"/>
      </w:tblBorders>
      <w:tblCellMar>
        <w:bottom w:w="57" w:type="dxa"/>
        <w:right w:w="57" w:type="dxa"/>
      </w:tblCellMar>
    </w:tblPr>
    <w:tcPr>
      <w:shd w:val="clear" w:color="auto" w:fill="auto"/>
    </w:tcPr>
    <w:tblStylePr w:type="firstCol">
      <w:pPr>
        <w:wordWrap/>
        <w:ind w:leftChars="0" w:left="0"/>
      </w:pPr>
      <w:rPr>
        <w:color w:val="6773B6"/>
      </w:rPr>
      <w:tblPr/>
      <w:tcPr>
        <w:tcBorders>
          <w:top w:val="single" w:sz="4" w:space="0" w:color="2A276B" w:themeColor="accent1"/>
          <w:left w:val="nil"/>
          <w:bottom w:val="single" w:sz="4" w:space="0" w:color="2A276B" w:themeColor="accent1"/>
          <w:right w:val="nil"/>
          <w:insideH w:val="single" w:sz="4" w:space="0" w:color="2A276B" w:themeColor="accent1"/>
          <w:insideV w:val="nil"/>
          <w:tl2br w:val="nil"/>
          <w:tr2bl w:val="nil"/>
        </w:tcBorders>
        <w:shd w:val="clear" w:color="auto" w:fill="auto"/>
      </w:tcPr>
    </w:tblStylePr>
  </w:style>
  <w:style w:type="table" w:customStyle="1" w:styleId="TableVerticalShadedBlue">
    <w:name w:val="Table Vertical Shaded Blue"/>
    <w:basedOn w:val="TableNormal"/>
    <w:rsid w:val="00952BC3"/>
    <w:rPr>
      <w:rFonts w:ascii="Arial" w:hAnsi="Arial"/>
    </w:rPr>
    <w:tblPr>
      <w:tblInd w:w="113" w:type="dxa"/>
      <w:tblBorders>
        <w:top w:val="single" w:sz="4" w:space="0" w:color="2A276B"/>
        <w:bottom w:val="single" w:sz="4" w:space="0" w:color="2A276B"/>
        <w:insideH w:val="single" w:sz="4" w:space="0" w:color="2A276B"/>
        <w:insideV w:val="single" w:sz="4" w:space="0" w:color="2A276B"/>
      </w:tblBorders>
      <w:tblCellMar>
        <w:bottom w:w="57" w:type="dxa"/>
        <w:right w:w="57" w:type="dxa"/>
      </w:tblCellMar>
    </w:tblPr>
    <w:tcPr>
      <w:shd w:val="clear" w:color="auto" w:fill="auto"/>
    </w:tcPr>
    <w:tblStylePr w:type="firstCol">
      <w:rPr>
        <w:b w:val="0"/>
        <w:i w:val="0"/>
        <w:caps w:val="0"/>
        <w:smallCaps w:val="0"/>
        <w:color w:val="FFFFFF"/>
        <w:sz w:val="20"/>
        <w:szCs w:val="16"/>
      </w:rPr>
      <w:tblPr/>
      <w:tcPr>
        <w:tcBorders>
          <w:top w:val="single" w:sz="4" w:space="0" w:color="2A276B" w:themeColor="accent1"/>
          <w:left w:val="nil"/>
          <w:bottom w:val="single" w:sz="4" w:space="0" w:color="2A276B" w:themeColor="accent1"/>
          <w:right w:val="nil"/>
          <w:insideH w:val="single" w:sz="6" w:space="0" w:color="FFFFFF" w:themeColor="background1"/>
          <w:insideV w:val="nil"/>
        </w:tcBorders>
        <w:shd w:val="clear" w:color="auto" w:fill="2A276B"/>
      </w:tcPr>
    </w:tblStylePr>
  </w:style>
  <w:style w:type="paragraph" w:customStyle="1" w:styleId="Sectiondividerheading">
    <w:name w:val="Section divider heading"/>
    <w:basedOn w:val="Normal"/>
    <w:semiHidden/>
    <w:rsid w:val="00952BC3"/>
    <w:pPr>
      <w:spacing w:line="240" w:lineRule="auto"/>
    </w:pPr>
    <w:rPr>
      <w:rFonts w:asciiTheme="majorHAnsi" w:eastAsiaTheme="majorEastAsia" w:hAnsiTheme="majorHAnsi" w:cstheme="majorHAnsi"/>
      <w:color w:val="2A276B"/>
      <w:sz w:val="56"/>
      <w:szCs w:val="56"/>
    </w:rPr>
  </w:style>
  <w:style w:type="paragraph" w:customStyle="1" w:styleId="SectiondividerBodyText">
    <w:name w:val="Section divider Body Text"/>
    <w:basedOn w:val="Normal"/>
    <w:semiHidden/>
    <w:rsid w:val="00952BC3"/>
    <w:pPr>
      <w:spacing w:after="260" w:line="240" w:lineRule="auto"/>
    </w:pPr>
    <w:rPr>
      <w:rFonts w:asciiTheme="majorHAnsi" w:eastAsiaTheme="majorEastAsia" w:hAnsiTheme="majorHAnsi" w:cstheme="majorHAnsi"/>
      <w:color w:val="2A276B"/>
      <w:sz w:val="32"/>
      <w:szCs w:val="32"/>
    </w:rPr>
  </w:style>
  <w:style w:type="character" w:customStyle="1" w:styleId="TOC1Char">
    <w:name w:val="TOC 1 Char"/>
    <w:basedOn w:val="DefaultParagraphFont"/>
    <w:link w:val="TOC1"/>
    <w:uiPriority w:val="39"/>
    <w:semiHidden/>
    <w:rsid w:val="00952BC3"/>
    <w:rPr>
      <w:rFonts w:ascii="Arial" w:eastAsia="Arial" w:hAnsi="Arial" w:cs="Arial"/>
      <w:color w:val="5F5F5F" w:themeColor="text1"/>
      <w:szCs w:val="28"/>
    </w:rPr>
  </w:style>
  <w:style w:type="table" w:customStyle="1" w:styleId="TableCallout">
    <w:name w:val="Table Callout"/>
    <w:basedOn w:val="TableNormal"/>
    <w:rsid w:val="00952BC3"/>
    <w:tblPr>
      <w:tblBorders>
        <w:bottom w:val="single" w:sz="8" w:space="0" w:color="6773B6"/>
        <w:insideH w:val="single" w:sz="4" w:space="0" w:color="6773B6"/>
      </w:tblBorders>
      <w:tblCellMar>
        <w:left w:w="0" w:type="dxa"/>
      </w:tblCellMar>
    </w:tblPr>
    <w:tcPr>
      <w:shd w:val="clear" w:color="auto" w:fill="auto"/>
    </w:tcPr>
  </w:style>
  <w:style w:type="paragraph" w:customStyle="1" w:styleId="TableBullet3">
    <w:name w:val="Table Bullet 3"/>
    <w:basedOn w:val="Normal"/>
    <w:uiPriority w:val="8"/>
    <w:semiHidden/>
    <w:qFormat/>
    <w:rsid w:val="00952BC3"/>
    <w:pPr>
      <w:numPr>
        <w:numId w:val="14"/>
      </w:numPr>
      <w:spacing w:before="120" w:after="120"/>
    </w:pPr>
    <w:rPr>
      <w:color w:val="5F5F5F"/>
      <w:szCs w:val="26"/>
    </w:rPr>
  </w:style>
  <w:style w:type="paragraph" w:customStyle="1" w:styleId="Bullet3">
    <w:name w:val="Bullet 3"/>
    <w:basedOn w:val="Normal"/>
    <w:uiPriority w:val="4"/>
    <w:qFormat/>
    <w:rsid w:val="00952BC3"/>
    <w:pPr>
      <w:numPr>
        <w:numId w:val="36"/>
      </w:numPr>
      <w:spacing w:before="120" w:after="120" w:line="240" w:lineRule="auto"/>
    </w:pPr>
  </w:style>
  <w:style w:type="paragraph" w:customStyle="1" w:styleId="SectiondividerBodyText-White">
    <w:name w:val="Section divider Body Text - White"/>
    <w:basedOn w:val="SectiondividerBodyText"/>
    <w:uiPriority w:val="4"/>
    <w:semiHidden/>
    <w:qFormat/>
    <w:rsid w:val="00952BC3"/>
    <w:rPr>
      <w:color w:val="FFFFFF" w:themeColor="background1"/>
    </w:rPr>
  </w:style>
  <w:style w:type="paragraph" w:customStyle="1" w:styleId="Sectiondividerheading-White">
    <w:name w:val="Section divider heading - White"/>
    <w:basedOn w:val="Sectiondividerheading"/>
    <w:uiPriority w:val="4"/>
    <w:semiHidden/>
    <w:qFormat/>
    <w:rsid w:val="00952BC3"/>
    <w:rPr>
      <w:color w:val="FFFFFF" w:themeColor="background1"/>
    </w:rPr>
  </w:style>
  <w:style w:type="paragraph" w:customStyle="1" w:styleId="Boilerplate1">
    <w:name w:val="Boilerplate 1"/>
    <w:basedOn w:val="Normal"/>
    <w:uiPriority w:val="99"/>
    <w:semiHidden/>
    <w:rsid w:val="001A6116"/>
    <w:pPr>
      <w:tabs>
        <w:tab w:val="left" w:pos="3715"/>
      </w:tabs>
      <w:spacing w:before="3200" w:line="240" w:lineRule="auto"/>
    </w:pPr>
    <w:rPr>
      <w:color w:val="2A276B"/>
      <w:sz w:val="32"/>
      <w:szCs w:val="38"/>
    </w:rPr>
  </w:style>
  <w:style w:type="paragraph" w:customStyle="1" w:styleId="Boilerplate2">
    <w:name w:val="Boilerplate 2"/>
    <w:basedOn w:val="Normal"/>
    <w:link w:val="Boilerplate2Char"/>
    <w:uiPriority w:val="99"/>
    <w:semiHidden/>
    <w:rsid w:val="001A6116"/>
    <w:pPr>
      <w:tabs>
        <w:tab w:val="left" w:pos="3715"/>
      </w:tabs>
      <w:spacing w:before="360" w:line="220" w:lineRule="atLeast"/>
    </w:pPr>
    <w:rPr>
      <w:szCs w:val="26"/>
    </w:rPr>
  </w:style>
  <w:style w:type="character" w:customStyle="1" w:styleId="Boilerplate2Char">
    <w:name w:val="Boilerplate 2 Char"/>
    <w:basedOn w:val="DefaultParagraphFont"/>
    <w:link w:val="Boilerplate2"/>
    <w:uiPriority w:val="99"/>
    <w:semiHidden/>
    <w:rsid w:val="0080785B"/>
    <w:rPr>
      <w:rFonts w:ascii="Arial" w:eastAsia="Arial" w:hAnsi="Arial" w:cs="Arial"/>
      <w:color w:val="5F5F5F" w:themeColor="text1"/>
      <w:szCs w:val="2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52BC3"/>
    <w:rPr>
      <w:rFonts w:ascii="Arial" w:eastAsia="Times New Roman" w:hAnsi="Arial"/>
      <w:color w:val="5F5F5F" w:themeColor="text1"/>
      <w:sz w:val="16"/>
    </w:rPr>
  </w:style>
  <w:style w:type="character" w:styleId="IntenseEmphasis">
    <w:name w:val="Intense Emphasis"/>
    <w:basedOn w:val="DefaultParagraphFont"/>
    <w:uiPriority w:val="37"/>
    <w:semiHidden/>
    <w:qFormat/>
    <w:rsid w:val="007410D5"/>
    <w:rPr>
      <w:i/>
      <w:iCs/>
      <w:color w:val="2A276B"/>
    </w:rPr>
  </w:style>
  <w:style w:type="paragraph" w:styleId="IntenseQuote">
    <w:name w:val="Intense Quote"/>
    <w:basedOn w:val="Normal"/>
    <w:next w:val="Normal"/>
    <w:link w:val="IntenseQuoteChar"/>
    <w:uiPriority w:val="46"/>
    <w:semiHidden/>
    <w:qFormat/>
    <w:rsid w:val="007410D5"/>
    <w:pPr>
      <w:pBdr>
        <w:top w:val="single" w:sz="4" w:space="10" w:color="2A276B" w:themeColor="accent1"/>
        <w:bottom w:val="single" w:sz="4" w:space="10" w:color="2A276B" w:themeColor="accent1"/>
      </w:pBdr>
      <w:spacing w:before="360" w:after="360"/>
      <w:ind w:left="864" w:right="864"/>
      <w:jc w:val="center"/>
    </w:pPr>
    <w:rPr>
      <w:i/>
      <w:iCs/>
      <w:color w:val="2A276B"/>
    </w:rPr>
  </w:style>
  <w:style w:type="character" w:customStyle="1" w:styleId="IntenseQuoteChar">
    <w:name w:val="Intense Quote Char"/>
    <w:basedOn w:val="DefaultParagraphFont"/>
    <w:link w:val="IntenseQuote"/>
    <w:uiPriority w:val="46"/>
    <w:semiHidden/>
    <w:rsid w:val="007410D5"/>
    <w:rPr>
      <w:rFonts w:ascii="Arial" w:eastAsiaTheme="minorEastAsia" w:hAnsi="Arial" w:cstheme="minorBidi"/>
      <w:i/>
      <w:iCs/>
      <w:color w:val="2A276B"/>
      <w:szCs w:val="28"/>
    </w:rPr>
  </w:style>
  <w:style w:type="character" w:styleId="IntenseReference">
    <w:name w:val="Intense Reference"/>
    <w:basedOn w:val="DefaultParagraphFont"/>
    <w:uiPriority w:val="48"/>
    <w:semiHidden/>
    <w:qFormat/>
    <w:rsid w:val="00952BC3"/>
    <w:rPr>
      <w:b/>
      <w:bCs/>
      <w:smallCaps/>
      <w:color w:val="2A276B"/>
      <w:spacing w:val="5"/>
    </w:rPr>
  </w:style>
  <w:style w:type="paragraph" w:customStyle="1" w:styleId="FooterTextLge">
    <w:name w:val="Footer Text Lge"/>
    <w:basedOn w:val="Footer"/>
    <w:uiPriority w:val="99"/>
    <w:semiHidden/>
    <w:rsid w:val="00952BC3"/>
    <w:pPr>
      <w:spacing w:before="60" w:line="240" w:lineRule="auto"/>
    </w:pPr>
    <w:rPr>
      <w:rFonts w:eastAsia="Times New Roman"/>
      <w:sz w:val="16"/>
      <w:szCs w:val="15"/>
    </w:rPr>
  </w:style>
  <w:style w:type="paragraph" w:customStyle="1" w:styleId="FooterTextSml">
    <w:name w:val="Footer Text Sml"/>
    <w:basedOn w:val="FooterTextLge"/>
    <w:uiPriority w:val="99"/>
    <w:semiHidden/>
    <w:rsid w:val="00952BC3"/>
    <w:rPr>
      <w:sz w:val="15"/>
    </w:rPr>
  </w:style>
  <w:style w:type="paragraph" w:customStyle="1" w:styleId="HeaderTextLge">
    <w:name w:val="Header Text Lge"/>
    <w:basedOn w:val="FooterTextLge"/>
    <w:uiPriority w:val="99"/>
    <w:semiHidden/>
    <w:rsid w:val="00952BC3"/>
    <w:pPr>
      <w:spacing w:before="0" w:after="60"/>
    </w:pPr>
  </w:style>
  <w:style w:type="paragraph" w:customStyle="1" w:styleId="HeaderTextSml">
    <w:name w:val="Header Text Sml"/>
    <w:basedOn w:val="FooterTextSml"/>
    <w:uiPriority w:val="99"/>
    <w:semiHidden/>
    <w:rsid w:val="00952BC3"/>
    <w:pPr>
      <w:spacing w:before="0" w:after="60"/>
    </w:pPr>
  </w:style>
  <w:style w:type="table" w:styleId="TableClassic3">
    <w:name w:val="Table Classic 3"/>
    <w:basedOn w:val="TableNormal"/>
    <w:semiHidden/>
    <w:unhideWhenUsed/>
    <w:rsid w:val="00952BC3"/>
    <w:pPr>
      <w:spacing w:line="240" w:lineRule="atLeast"/>
    </w:pPr>
    <w:rPr>
      <w:rFonts w:eastAsia="Times New Roman"/>
      <w:color w:val="2A276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Heading1Numbered">
    <w:name w:val="Heading 1 Numbered"/>
    <w:basedOn w:val="Heading1"/>
    <w:next w:val="BodyTextIndent"/>
    <w:uiPriority w:val="1"/>
    <w:qFormat/>
    <w:rsid w:val="00952BC3"/>
    <w:pPr>
      <w:numPr>
        <w:numId w:val="42"/>
      </w:numPr>
    </w:pPr>
  </w:style>
  <w:style w:type="paragraph" w:customStyle="1" w:styleId="Heading2Numbered">
    <w:name w:val="Heading 2 Numbered"/>
    <w:basedOn w:val="Heading2"/>
    <w:next w:val="BodyTextIndent"/>
    <w:uiPriority w:val="1"/>
    <w:qFormat/>
    <w:rsid w:val="00952BC3"/>
    <w:pPr>
      <w:numPr>
        <w:ilvl w:val="1"/>
        <w:numId w:val="42"/>
      </w:numPr>
      <w:outlineLvl w:val="9"/>
    </w:pPr>
    <w:rPr>
      <w:color w:val="5F5F5F" w:themeColor="text1"/>
      <w:sz w:val="20"/>
    </w:rPr>
  </w:style>
  <w:style w:type="paragraph" w:customStyle="1" w:styleId="Heading3Numbered">
    <w:name w:val="Heading 3 Numbered"/>
    <w:basedOn w:val="Heading3"/>
    <w:uiPriority w:val="1"/>
    <w:qFormat/>
    <w:rsid w:val="00952BC3"/>
    <w:pPr>
      <w:numPr>
        <w:ilvl w:val="2"/>
        <w:numId w:val="42"/>
      </w:numPr>
      <w:outlineLvl w:val="9"/>
    </w:pPr>
    <w:rPr>
      <w:color w:val="5F5F5F" w:themeColor="text1"/>
      <w:sz w:val="20"/>
    </w:rPr>
  </w:style>
  <w:style w:type="paragraph" w:customStyle="1" w:styleId="Heading4Numbered">
    <w:name w:val="Heading 4 Numbered"/>
    <w:basedOn w:val="Heading4"/>
    <w:uiPriority w:val="1"/>
    <w:qFormat/>
    <w:rsid w:val="00952BC3"/>
    <w:pPr>
      <w:numPr>
        <w:ilvl w:val="3"/>
        <w:numId w:val="42"/>
      </w:numPr>
      <w:outlineLvl w:val="9"/>
    </w:pPr>
    <w:rPr>
      <w:b w:val="0"/>
    </w:rPr>
  </w:style>
  <w:style w:type="numbering" w:customStyle="1" w:styleId="NumberedHeadings">
    <w:name w:val="Numbered Headings"/>
    <w:uiPriority w:val="99"/>
    <w:rsid w:val="00952BC3"/>
    <w:pPr>
      <w:numPr>
        <w:numId w:val="24"/>
      </w:numPr>
    </w:pPr>
  </w:style>
  <w:style w:type="table" w:styleId="GridTable1Light">
    <w:name w:val="Grid Table 1 Light"/>
    <w:basedOn w:val="TableNormal"/>
    <w:uiPriority w:val="46"/>
    <w:rsid w:val="00952BC3"/>
    <w:rPr>
      <w:rFonts w:eastAsia="Times New Roman"/>
    </w:rPr>
    <w:tblPr>
      <w:tblStyleRowBandSize w:val="1"/>
      <w:tblStyleColBandSize w:val="1"/>
      <w:tblBorders>
        <w:top w:val="single" w:sz="4" w:space="0" w:color="BFBFBF" w:themeColor="text1" w:themeTint="66"/>
        <w:left w:val="single" w:sz="4" w:space="0" w:color="BFBFBF" w:themeColor="text1" w:themeTint="66"/>
        <w:bottom w:val="single" w:sz="4" w:space="0" w:color="BFBFBF" w:themeColor="text1" w:themeTint="66"/>
        <w:right w:val="single" w:sz="4" w:space="0" w:color="BFBFBF" w:themeColor="text1" w:themeTint="66"/>
        <w:insideH w:val="single" w:sz="4" w:space="0" w:color="BFBFBF" w:themeColor="text1" w:themeTint="66"/>
        <w:insideV w:val="single" w:sz="4" w:space="0" w:color="BFBFBF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troductionText">
    <w:name w:val="Introduction Text"/>
    <w:basedOn w:val="Normal"/>
    <w:next w:val="BodyText"/>
    <w:semiHidden/>
    <w:rsid w:val="00952BC3"/>
    <w:pPr>
      <w:spacing w:after="120"/>
    </w:pPr>
    <w:rPr>
      <w:b/>
      <w:color w:val="FDCE00"/>
    </w:rPr>
  </w:style>
  <w:style w:type="paragraph" w:styleId="ListParagraph">
    <w:name w:val="List Paragraph"/>
    <w:basedOn w:val="Normal"/>
    <w:uiPriority w:val="50"/>
    <w:semiHidden/>
    <w:qFormat/>
    <w:rsid w:val="007410D5"/>
    <w:pPr>
      <w:ind w:left="720"/>
      <w:contextualSpacing/>
    </w:pPr>
  </w:style>
  <w:style w:type="paragraph" w:customStyle="1" w:styleId="NonTOCHeading1">
    <w:name w:val="Non TOC Heading 1"/>
    <w:basedOn w:val="Heading1"/>
    <w:next w:val="BodyText"/>
    <w:uiPriority w:val="4"/>
    <w:semiHidden/>
    <w:qFormat/>
    <w:rsid w:val="00952BC3"/>
    <w:pPr>
      <w:outlineLvl w:val="9"/>
    </w:pPr>
  </w:style>
  <w:style w:type="paragraph" w:customStyle="1" w:styleId="CalloutText">
    <w:name w:val="Callout Text"/>
    <w:uiPriority w:val="99"/>
    <w:semiHidden/>
    <w:rsid w:val="00952BC3"/>
    <w:pPr>
      <w:spacing w:before="60" w:after="60" w:line="240" w:lineRule="atLeast"/>
    </w:pPr>
    <w:rPr>
      <w:rFonts w:ascii="Arial" w:eastAsiaTheme="minorEastAsia" w:hAnsi="Arial"/>
      <w:color w:val="2A276B"/>
      <w:szCs w:val="26"/>
    </w:rPr>
  </w:style>
  <w:style w:type="numbering" w:customStyle="1" w:styleId="ListNumbers">
    <w:name w:val="List Numbers"/>
    <w:uiPriority w:val="99"/>
    <w:rsid w:val="00952BC3"/>
    <w:pPr>
      <w:numPr>
        <w:numId w:val="23"/>
      </w:numPr>
    </w:pPr>
  </w:style>
  <w:style w:type="paragraph" w:customStyle="1" w:styleId="TableHeading-External">
    <w:name w:val="Table Heading - External"/>
    <w:basedOn w:val="Normal"/>
    <w:next w:val="Normal"/>
    <w:uiPriority w:val="8"/>
    <w:semiHidden/>
    <w:rsid w:val="00952BC3"/>
    <w:pPr>
      <w:spacing w:before="120" w:after="120"/>
    </w:pPr>
    <w:rPr>
      <w:b/>
      <w:caps/>
      <w:color w:val="auto"/>
      <w:sz w:val="16"/>
      <w:szCs w:val="22"/>
    </w:rPr>
  </w:style>
  <w:style w:type="paragraph" w:customStyle="1" w:styleId="TableListNumber1">
    <w:name w:val="Table List Number 1"/>
    <w:basedOn w:val="Normal"/>
    <w:uiPriority w:val="8"/>
    <w:semiHidden/>
    <w:rsid w:val="00952BC3"/>
    <w:pPr>
      <w:numPr>
        <w:ilvl w:val="1"/>
        <w:numId w:val="9"/>
      </w:numPr>
      <w:spacing w:before="120" w:after="120"/>
    </w:pPr>
    <w:rPr>
      <w:color w:val="5F5F5F"/>
      <w:szCs w:val="26"/>
    </w:rPr>
  </w:style>
  <w:style w:type="paragraph" w:customStyle="1" w:styleId="TableListNumber2">
    <w:name w:val="Table List Number 2"/>
    <w:basedOn w:val="Normal"/>
    <w:uiPriority w:val="8"/>
    <w:semiHidden/>
    <w:rsid w:val="00952BC3"/>
    <w:pPr>
      <w:numPr>
        <w:ilvl w:val="2"/>
        <w:numId w:val="9"/>
      </w:numPr>
      <w:spacing w:before="120" w:after="120"/>
    </w:pPr>
    <w:rPr>
      <w:color w:val="5F5F5F"/>
      <w:szCs w:val="26"/>
    </w:rPr>
  </w:style>
  <w:style w:type="paragraph" w:customStyle="1" w:styleId="TableListNumber3">
    <w:name w:val="Table List Number 3"/>
    <w:basedOn w:val="Normal"/>
    <w:uiPriority w:val="8"/>
    <w:semiHidden/>
    <w:rsid w:val="00952BC3"/>
    <w:pPr>
      <w:numPr>
        <w:numId w:val="16"/>
      </w:numPr>
      <w:spacing w:before="120" w:after="120"/>
      <w:ind w:left="1151" w:hanging="357"/>
    </w:pPr>
    <w:rPr>
      <w:color w:val="5F5F5F"/>
      <w:szCs w:val="26"/>
    </w:rPr>
  </w:style>
  <w:style w:type="paragraph" w:customStyle="1" w:styleId="TableHeadingWhite">
    <w:name w:val="Table Heading White"/>
    <w:basedOn w:val="TableHeading"/>
    <w:uiPriority w:val="4"/>
    <w:semiHidden/>
    <w:qFormat/>
    <w:rsid w:val="00952BC3"/>
    <w:rPr>
      <w:color w:val="FFFFFF" w:themeColor="background1"/>
    </w:rPr>
  </w:style>
  <w:style w:type="numbering" w:customStyle="1" w:styleId="Bullet1List">
    <w:name w:val="Bullet 1 List"/>
    <w:uiPriority w:val="99"/>
    <w:rsid w:val="00952BC3"/>
    <w:pPr>
      <w:numPr>
        <w:numId w:val="33"/>
      </w:numPr>
    </w:pPr>
  </w:style>
  <w:style w:type="numbering" w:customStyle="1" w:styleId="Bullet2List">
    <w:name w:val="Bullet 2 List"/>
    <w:uiPriority w:val="99"/>
    <w:rsid w:val="00952BC3"/>
    <w:pPr>
      <w:numPr>
        <w:numId w:val="41"/>
      </w:numPr>
    </w:pPr>
  </w:style>
  <w:style w:type="numbering" w:customStyle="1" w:styleId="Bullet3List">
    <w:name w:val="Bullet 3 List"/>
    <w:uiPriority w:val="99"/>
    <w:rsid w:val="00952BC3"/>
    <w:pPr>
      <w:numPr>
        <w:numId w:val="36"/>
      </w:numPr>
    </w:pPr>
  </w:style>
  <w:style w:type="paragraph" w:styleId="TOCHeading0">
    <w:name w:val="TOC Heading"/>
    <w:basedOn w:val="Heading1"/>
    <w:next w:val="Normal"/>
    <w:uiPriority w:val="39"/>
    <w:semiHidden/>
    <w:qFormat/>
    <w:rsid w:val="00952BC3"/>
    <w:pPr>
      <w:keepLines/>
      <w:numPr>
        <w:numId w:val="0"/>
      </w:numPr>
      <w:tabs>
        <w:tab w:val="clear" w:pos="709"/>
        <w:tab w:val="clear" w:pos="1418"/>
        <w:tab w:val="clear" w:pos="2126"/>
        <w:tab w:val="clear" w:pos="2835"/>
        <w:tab w:val="clear" w:pos="7876"/>
      </w:tabs>
      <w:spacing w:after="0" w:line="259" w:lineRule="auto"/>
      <w:outlineLvl w:val="9"/>
    </w:pPr>
    <w:rPr>
      <w:rFonts w:cstheme="majorBidi"/>
      <w:color w:val="1F1D50" w:themeColor="accent1" w:themeShade="BF"/>
      <w:szCs w:val="32"/>
    </w:rPr>
  </w:style>
  <w:style w:type="character" w:customStyle="1" w:styleId="DefinedTerm">
    <w:name w:val="Defined Term"/>
    <w:basedOn w:val="DefaultParagraphFont"/>
    <w:uiPriority w:val="4"/>
    <w:qFormat/>
    <w:rsid w:val="00952BC3"/>
    <w:rPr>
      <w:b/>
    </w:rPr>
  </w:style>
  <w:style w:type="paragraph" w:styleId="BodyTextIndent2">
    <w:name w:val="Body Text Indent 2"/>
    <w:basedOn w:val="Normal"/>
    <w:link w:val="BodyTextIndent2Char"/>
    <w:qFormat/>
    <w:rsid w:val="00952BC3"/>
    <w:pPr>
      <w:spacing w:after="120"/>
      <w:ind w:left="1418"/>
    </w:pPr>
  </w:style>
  <w:style w:type="character" w:customStyle="1" w:styleId="BodyTextIndent2Char">
    <w:name w:val="Body Text Indent 2 Char"/>
    <w:basedOn w:val="DefaultParagraphFont"/>
    <w:link w:val="BodyTextIndent2"/>
    <w:rsid w:val="00952BC3"/>
    <w:rPr>
      <w:rFonts w:ascii="Arial" w:eastAsia="Arial" w:hAnsi="Arial" w:cs="Arial"/>
      <w:color w:val="5F5F5F" w:themeColor="text1"/>
      <w:szCs w:val="28"/>
    </w:rPr>
  </w:style>
  <w:style w:type="paragraph" w:styleId="BodyTextIndent3">
    <w:name w:val="Body Text Indent 3"/>
    <w:basedOn w:val="Normal"/>
    <w:link w:val="BodyTextIndent3Char"/>
    <w:qFormat/>
    <w:rsid w:val="00952BC3"/>
    <w:pPr>
      <w:spacing w:after="120"/>
      <w:ind w:left="2126"/>
    </w:pPr>
    <w:rPr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952BC3"/>
    <w:rPr>
      <w:rFonts w:ascii="Arial" w:eastAsia="Arial" w:hAnsi="Arial" w:cs="Arial"/>
      <w:color w:val="5F5F5F" w:themeColor="text1"/>
    </w:rPr>
  </w:style>
  <w:style w:type="paragraph" w:styleId="Salutation">
    <w:name w:val="Salutation"/>
    <w:basedOn w:val="Normal"/>
    <w:next w:val="Normal"/>
    <w:link w:val="SalutationChar"/>
    <w:semiHidden/>
    <w:rsid w:val="00952BC3"/>
  </w:style>
  <w:style w:type="character" w:customStyle="1" w:styleId="SalutationChar">
    <w:name w:val="Salutation Char"/>
    <w:basedOn w:val="DefaultParagraphFont"/>
    <w:link w:val="Salutation"/>
    <w:semiHidden/>
    <w:rsid w:val="00952BC3"/>
    <w:rPr>
      <w:rFonts w:ascii="Arial" w:eastAsia="Arial" w:hAnsi="Arial" w:cs="Arial"/>
      <w:color w:val="5F5F5F" w:themeColor="text1"/>
      <w:szCs w:val="28"/>
    </w:rPr>
  </w:style>
  <w:style w:type="paragraph" w:customStyle="1" w:styleId="ContactName">
    <w:name w:val="Contact Name"/>
    <w:basedOn w:val="Normal"/>
    <w:semiHidden/>
    <w:rsid w:val="00952BC3"/>
  </w:style>
  <w:style w:type="paragraph" w:styleId="BalloonText">
    <w:name w:val="Balloon Text"/>
    <w:basedOn w:val="Normal"/>
    <w:link w:val="BalloonTextChar"/>
    <w:uiPriority w:val="16"/>
    <w:semiHidden/>
    <w:unhideWhenUsed/>
    <w:rsid w:val="00952BC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16"/>
    <w:semiHidden/>
    <w:rsid w:val="00952BC3"/>
    <w:rPr>
      <w:rFonts w:ascii="Segoe UI" w:eastAsia="Arial" w:hAnsi="Segoe UI" w:cs="Segoe UI"/>
      <w:color w:val="5F5F5F" w:themeColor="text1"/>
      <w:sz w:val="18"/>
      <w:szCs w:val="18"/>
    </w:rPr>
  </w:style>
  <w:style w:type="paragraph" w:styleId="CommentText">
    <w:name w:val="annotation text"/>
    <w:basedOn w:val="Normal"/>
    <w:link w:val="CommentTextChar"/>
    <w:uiPriority w:val="16"/>
    <w:semiHidden/>
    <w:unhideWhenUsed/>
    <w:rsid w:val="00952BC3"/>
    <w:pPr>
      <w:spacing w:line="240" w:lineRule="auto"/>
    </w:pPr>
    <w:rPr>
      <w:szCs w:val="20"/>
    </w:rPr>
  </w:style>
  <w:style w:type="paragraph" w:styleId="Date">
    <w:name w:val="Date"/>
    <w:basedOn w:val="Normal"/>
    <w:next w:val="Normal"/>
    <w:link w:val="DateChar"/>
    <w:uiPriority w:val="16"/>
    <w:semiHidden/>
    <w:rsid w:val="00952BC3"/>
  </w:style>
  <w:style w:type="character" w:customStyle="1" w:styleId="DateChar">
    <w:name w:val="Date Char"/>
    <w:basedOn w:val="DefaultParagraphFont"/>
    <w:link w:val="Date"/>
    <w:uiPriority w:val="16"/>
    <w:semiHidden/>
    <w:rsid w:val="00952BC3"/>
    <w:rPr>
      <w:rFonts w:ascii="Arial" w:eastAsia="Arial" w:hAnsi="Arial" w:cs="Arial"/>
      <w:color w:val="5F5F5F" w:themeColor="text1"/>
      <w:szCs w:val="28"/>
    </w:rPr>
  </w:style>
  <w:style w:type="paragraph" w:styleId="BodyText2">
    <w:name w:val="Body Text 2"/>
    <w:basedOn w:val="Normal"/>
    <w:link w:val="BodyText2Char"/>
    <w:uiPriority w:val="99"/>
    <w:semiHidden/>
    <w:rsid w:val="0080785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0785B"/>
    <w:rPr>
      <w:rFonts w:ascii="Arial" w:eastAsia="Arial" w:hAnsi="Arial" w:cs="Arial"/>
      <w:color w:val="5F5F5F" w:themeColor="text1"/>
      <w:szCs w:val="28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80785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0785B"/>
    <w:rPr>
      <w:rFonts w:ascii="Arial" w:eastAsia="Arial" w:hAnsi="Arial" w:cs="Arial"/>
      <w:color w:val="5F5F5F" w:themeColor="text1"/>
      <w:szCs w:val="28"/>
    </w:rPr>
  </w:style>
  <w:style w:type="character" w:styleId="Emphasis">
    <w:name w:val="Emphasis"/>
    <w:basedOn w:val="DefaultParagraphFont"/>
    <w:uiPriority w:val="99"/>
    <w:semiHidden/>
    <w:qFormat/>
    <w:rsid w:val="0080785B"/>
    <w:rPr>
      <w:i/>
      <w:iCs/>
    </w:rPr>
  </w:style>
  <w:style w:type="character" w:customStyle="1" w:styleId="CommentTextChar">
    <w:name w:val="Comment Text Char"/>
    <w:basedOn w:val="DefaultParagraphFont"/>
    <w:link w:val="CommentText"/>
    <w:uiPriority w:val="16"/>
    <w:semiHidden/>
    <w:rsid w:val="00952BC3"/>
    <w:rPr>
      <w:rFonts w:ascii="Arial" w:eastAsia="Arial" w:hAnsi="Arial" w:cs="Arial"/>
      <w:color w:val="5F5F5F" w:themeColor="text1"/>
    </w:rPr>
  </w:style>
  <w:style w:type="character" w:styleId="CommentReference">
    <w:name w:val="annotation reference"/>
    <w:basedOn w:val="DefaultParagraphFont"/>
    <w:uiPriority w:val="16"/>
    <w:semiHidden/>
    <w:unhideWhenUsed/>
    <w:rsid w:val="00952BC3"/>
    <w:rPr>
      <w:sz w:val="16"/>
      <w:szCs w:val="16"/>
    </w:rPr>
  </w:style>
  <w:style w:type="paragraph" w:customStyle="1" w:styleId="Exhibit">
    <w:name w:val="Exhibit"/>
    <w:basedOn w:val="Normal"/>
    <w:next w:val="BodyText"/>
    <w:uiPriority w:val="4"/>
    <w:semiHidden/>
    <w:qFormat/>
    <w:rsid w:val="00952BC3"/>
    <w:pPr>
      <w:numPr>
        <w:numId w:val="43"/>
      </w:numPr>
      <w:spacing w:after="240" w:line="360" w:lineRule="atLeast"/>
      <w:ind w:left="1985" w:hanging="1985"/>
    </w:pPr>
    <w:rPr>
      <w:color w:val="2A276B" w:themeColor="accent1"/>
      <w:sz w:val="32"/>
    </w:rPr>
  </w:style>
  <w:style w:type="paragraph" w:customStyle="1" w:styleId="Schedule">
    <w:name w:val="Schedule"/>
    <w:basedOn w:val="Normal"/>
    <w:next w:val="BodyText"/>
    <w:uiPriority w:val="4"/>
    <w:semiHidden/>
    <w:qFormat/>
    <w:rsid w:val="00952BC3"/>
    <w:pPr>
      <w:numPr>
        <w:numId w:val="45"/>
      </w:numPr>
      <w:spacing w:after="240" w:line="360" w:lineRule="atLeast"/>
      <w:ind w:left="1985" w:hanging="1985"/>
    </w:pPr>
    <w:rPr>
      <w:color w:val="2A276B" w:themeColor="accent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2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26" Type="http://schemas.openxmlformats.org/officeDocument/2006/relationships/theme" Target="theme/theme1.xml"/><Relationship Id="rId3" Type="http://schemas.openxmlformats.org/officeDocument/2006/relationships/customXml" Target="../customXml/item2.xml"/><Relationship Id="rId21" Type="http://schemas.openxmlformats.org/officeDocument/2006/relationships/footer" Target="footer6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1.xml"/><Relationship Id="rId16" Type="http://schemas.openxmlformats.org/officeDocument/2006/relationships/header" Target="header4.xml"/><Relationship Id="rId20" Type="http://schemas.openxmlformats.org/officeDocument/2006/relationships/footer" Target="footer5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10" Type="http://schemas.openxmlformats.org/officeDocument/2006/relationships/header" Target="header1.xml"/><Relationship Id="rId19" Type="http://schemas.openxmlformats.org/officeDocument/2006/relationships/header" Target="header6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header" Target="header7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Repos\MacroView\VS2010\BMGlobal.Office\BMGlobal.Common\Office%20Folders\Templates\Global\Agreements\Agreement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E096839DAC4E0797B791069C26B9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0FBB7-84D6-4941-B0BD-94FCBAE397DB}"/>
      </w:docPartPr>
      <w:docPartBody>
        <w:p w:rsidR="00FB3009" w:rsidRDefault="005374CF" w:rsidP="005374CF">
          <w:pPr>
            <w:pStyle w:val="DEE096839DAC4E0797B791069C26B95F9"/>
          </w:pPr>
          <w:r w:rsidRPr="009A1073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Agreement Title</w:t>
          </w:r>
          <w:r w:rsidRPr="009A1073">
            <w:rPr>
              <w:rStyle w:val="PlaceholderText"/>
            </w:rPr>
            <w:t>.</w:t>
          </w:r>
        </w:p>
      </w:docPartBody>
    </w:docPart>
    <w:docPart>
      <w:docPartPr>
        <w:name w:val="FECD2CE923764211B47594E7EBCE76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C79DE-8367-462C-AB37-6A444CA53136}"/>
      </w:docPartPr>
      <w:docPartBody>
        <w:p w:rsidR="00FB3009" w:rsidRDefault="005374CF" w:rsidP="005374CF">
          <w:pPr>
            <w:pStyle w:val="FECD2CE923764211B47594E7EBCE76B37"/>
          </w:pPr>
          <w:r w:rsidRPr="009A1073">
            <w:rPr>
              <w:rStyle w:val="PlaceholderText"/>
            </w:rPr>
            <w:t>C</w:t>
          </w:r>
          <w:r>
            <w:rPr>
              <w:rStyle w:val="PlaceholderText"/>
            </w:rPr>
            <w:t>lick here to enter Party1 Name</w:t>
          </w:r>
          <w:r w:rsidRPr="009A1073">
            <w:rPr>
              <w:rStyle w:val="PlaceholderText"/>
            </w:rPr>
            <w:t>.</w:t>
          </w:r>
        </w:p>
      </w:docPartBody>
    </w:docPart>
    <w:docPart>
      <w:docPartPr>
        <w:name w:val="609EE94B0FF14B269A6AD82576F3BC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5A0E8-F455-4E25-A409-45959209381A}"/>
      </w:docPartPr>
      <w:docPartBody>
        <w:p w:rsidR="00FB3009" w:rsidRDefault="005374CF" w:rsidP="005374CF">
          <w:pPr>
            <w:pStyle w:val="609EE94B0FF14B269A6AD82576F3BCD15"/>
          </w:pPr>
          <w:r w:rsidRPr="009A1073">
            <w:rPr>
              <w:rStyle w:val="PlaceholderText"/>
            </w:rPr>
            <w:t xml:space="preserve">Click here to enter </w:t>
          </w:r>
          <w:r>
            <w:rPr>
              <w:rStyle w:val="PlaceholderText"/>
            </w:rPr>
            <w:t>Agreement Transaction</w:t>
          </w:r>
          <w:r w:rsidRPr="009A1073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B8D"/>
    <w:rsid w:val="000B4DA8"/>
    <w:rsid w:val="000F7AA8"/>
    <w:rsid w:val="001120B0"/>
    <w:rsid w:val="001477EA"/>
    <w:rsid w:val="001B21FA"/>
    <w:rsid w:val="001B56AA"/>
    <w:rsid w:val="001B5842"/>
    <w:rsid w:val="0021064C"/>
    <w:rsid w:val="002C1B55"/>
    <w:rsid w:val="00315B53"/>
    <w:rsid w:val="00383724"/>
    <w:rsid w:val="00384E8E"/>
    <w:rsid w:val="003D191A"/>
    <w:rsid w:val="003D278B"/>
    <w:rsid w:val="003E2B1E"/>
    <w:rsid w:val="004538E8"/>
    <w:rsid w:val="005374CF"/>
    <w:rsid w:val="00563020"/>
    <w:rsid w:val="0059054E"/>
    <w:rsid w:val="00776BE8"/>
    <w:rsid w:val="007C105B"/>
    <w:rsid w:val="007D58DB"/>
    <w:rsid w:val="007F2C7B"/>
    <w:rsid w:val="0081611A"/>
    <w:rsid w:val="00821A90"/>
    <w:rsid w:val="00870FB0"/>
    <w:rsid w:val="00890431"/>
    <w:rsid w:val="008C7AD0"/>
    <w:rsid w:val="0092309A"/>
    <w:rsid w:val="00941199"/>
    <w:rsid w:val="00945B8D"/>
    <w:rsid w:val="00967EA8"/>
    <w:rsid w:val="009A04EA"/>
    <w:rsid w:val="009A3AD4"/>
    <w:rsid w:val="00A12463"/>
    <w:rsid w:val="00A90F1D"/>
    <w:rsid w:val="00A912B5"/>
    <w:rsid w:val="00AD1D96"/>
    <w:rsid w:val="00BB6FC0"/>
    <w:rsid w:val="00BD1A75"/>
    <w:rsid w:val="00BF58AC"/>
    <w:rsid w:val="00C23A0F"/>
    <w:rsid w:val="00C459D0"/>
    <w:rsid w:val="00C53D1D"/>
    <w:rsid w:val="00C86B48"/>
    <w:rsid w:val="00CA3EAF"/>
    <w:rsid w:val="00CE0799"/>
    <w:rsid w:val="00D37F82"/>
    <w:rsid w:val="00D46DBA"/>
    <w:rsid w:val="00DD5E75"/>
    <w:rsid w:val="00F408B4"/>
    <w:rsid w:val="00FB3009"/>
    <w:rsid w:val="00FD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B8D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7AA8"/>
    <w:rPr>
      <w:color w:val="808080"/>
    </w:rPr>
  </w:style>
  <w:style w:type="paragraph" w:customStyle="1" w:styleId="DEE096839DAC4E0797B791069C26B95F">
    <w:name w:val="DEE096839DAC4E0797B791069C26B95F"/>
    <w:rsid w:val="00945B8D"/>
    <w:pPr>
      <w:spacing w:after="720" w:line="260" w:lineRule="atLeast"/>
      <w:ind w:right="3969"/>
    </w:pPr>
    <w:rPr>
      <w:rFonts w:ascii="Arial" w:hAnsi="Arial" w:cs="Arial"/>
      <w:b/>
      <w:bCs/>
      <w:sz w:val="36"/>
      <w:lang w:eastAsia="en-US"/>
    </w:rPr>
  </w:style>
  <w:style w:type="paragraph" w:customStyle="1" w:styleId="D3461FCB46AC41068D99286C64076E6B">
    <w:name w:val="D3461FCB46AC41068D99286C64076E6B"/>
    <w:rsid w:val="00945B8D"/>
  </w:style>
  <w:style w:type="paragraph" w:customStyle="1" w:styleId="DEE096839DAC4E0797B791069C26B95F1">
    <w:name w:val="DEE096839DAC4E0797B791069C26B95F1"/>
    <w:rsid w:val="00945B8D"/>
    <w:pPr>
      <w:spacing w:after="720" w:line="260" w:lineRule="atLeast"/>
      <w:ind w:right="3969"/>
    </w:pPr>
    <w:rPr>
      <w:rFonts w:ascii="Arial" w:hAnsi="Arial" w:cs="Arial"/>
      <w:b/>
      <w:bCs/>
      <w:sz w:val="36"/>
      <w:lang w:eastAsia="en-US"/>
    </w:rPr>
  </w:style>
  <w:style w:type="paragraph" w:customStyle="1" w:styleId="B17F87975F104DF789222DF7E214582F">
    <w:name w:val="B17F87975F104DF789222DF7E214582F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EE096839DAC4E0797B791069C26B95F2">
    <w:name w:val="DEE096839DAC4E0797B791069C26B95F2"/>
    <w:rsid w:val="00945B8D"/>
    <w:pPr>
      <w:spacing w:after="720" w:line="260" w:lineRule="atLeast"/>
      <w:ind w:right="3969"/>
    </w:pPr>
    <w:rPr>
      <w:rFonts w:ascii="Arial" w:hAnsi="Arial" w:cs="Arial"/>
      <w:b/>
      <w:bCs/>
      <w:sz w:val="36"/>
      <w:lang w:eastAsia="en-US"/>
    </w:rPr>
  </w:style>
  <w:style w:type="paragraph" w:customStyle="1" w:styleId="FECD2CE923764211B47594E7EBCE76B3">
    <w:name w:val="FECD2CE923764211B47594E7EBCE76B3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B17F87975F104DF789222DF7E214582F1">
    <w:name w:val="B17F87975F104DF789222DF7E214582F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2970F3BB0A5F425A933479E12BD41B4B">
    <w:name w:val="2970F3BB0A5F425A933479E12BD41B4B"/>
    <w:rsid w:val="00945B8D"/>
  </w:style>
  <w:style w:type="paragraph" w:customStyle="1" w:styleId="DB9ED9811490460B8821235FCC0EFA9E">
    <w:name w:val="DB9ED9811490460B8821235FCC0EFA9E"/>
    <w:rsid w:val="00945B8D"/>
  </w:style>
  <w:style w:type="paragraph" w:customStyle="1" w:styleId="2FEAEDC1CB1F4E15A73E80EBDC46D9E0">
    <w:name w:val="2FEAEDC1CB1F4E15A73E80EBDC46D9E0"/>
    <w:rsid w:val="00945B8D"/>
  </w:style>
  <w:style w:type="paragraph" w:customStyle="1" w:styleId="18E9EEA28C9F4EA6A0834F69AA36635B">
    <w:name w:val="18E9EEA28C9F4EA6A0834F69AA36635B"/>
    <w:rsid w:val="00945B8D"/>
  </w:style>
  <w:style w:type="paragraph" w:customStyle="1" w:styleId="DEE096839DAC4E0797B791069C26B95F3">
    <w:name w:val="DEE096839DAC4E0797B791069C26B95F3"/>
    <w:rsid w:val="00945B8D"/>
    <w:pPr>
      <w:spacing w:after="720" w:line="260" w:lineRule="atLeast"/>
      <w:ind w:right="3969"/>
    </w:pPr>
    <w:rPr>
      <w:rFonts w:ascii="Arial" w:hAnsi="Arial" w:cs="Arial"/>
      <w:b/>
      <w:bCs/>
      <w:sz w:val="36"/>
      <w:lang w:eastAsia="en-US"/>
    </w:rPr>
  </w:style>
  <w:style w:type="paragraph" w:customStyle="1" w:styleId="FECD2CE923764211B47594E7EBCE76B31">
    <w:name w:val="FECD2CE923764211B47594E7EBCE76B31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970F3BB0A5F425A933479E12BD41B4B1">
    <w:name w:val="2970F3BB0A5F425A933479E12BD41B4B1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DB9ED9811490460B8821235FCC0EFA9E1">
    <w:name w:val="DB9ED9811490460B8821235FCC0EFA9E1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FEAEDC1CB1F4E15A73E80EBDC46D9E01">
    <w:name w:val="2FEAEDC1CB1F4E15A73E80EBDC46D9E01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18E9EEA28C9F4EA6A0834F69AA36635B1">
    <w:name w:val="18E9EEA28C9F4EA6A0834F69AA36635B1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B17F87975F104DF789222DF7E214582F2">
    <w:name w:val="B17F87975F104DF789222DF7E214582F2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EE096839DAC4E0797B791069C26B95F4">
    <w:name w:val="DEE096839DAC4E0797B791069C26B95F4"/>
    <w:rsid w:val="00945B8D"/>
    <w:pPr>
      <w:spacing w:after="720" w:line="260" w:lineRule="atLeast"/>
      <w:ind w:right="3969"/>
    </w:pPr>
    <w:rPr>
      <w:rFonts w:ascii="Arial" w:hAnsi="Arial" w:cs="Arial"/>
      <w:b/>
      <w:bCs/>
      <w:sz w:val="36"/>
      <w:lang w:eastAsia="en-US"/>
    </w:rPr>
  </w:style>
  <w:style w:type="paragraph" w:customStyle="1" w:styleId="FECD2CE923764211B47594E7EBCE76B32">
    <w:name w:val="FECD2CE923764211B47594E7EBCE76B32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970F3BB0A5F425A933479E12BD41B4B2">
    <w:name w:val="2970F3BB0A5F425A933479E12BD41B4B2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DB9ED9811490460B8821235FCC0EFA9E2">
    <w:name w:val="DB9ED9811490460B8821235FCC0EFA9E2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FEAEDC1CB1F4E15A73E80EBDC46D9E02">
    <w:name w:val="2FEAEDC1CB1F4E15A73E80EBDC46D9E02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18E9EEA28C9F4EA6A0834F69AA36635B2">
    <w:name w:val="18E9EEA28C9F4EA6A0834F69AA36635B2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609EE94B0FF14B269A6AD82576F3BCD1">
    <w:name w:val="609EE94B0FF14B269A6AD82576F3BCD1"/>
    <w:rsid w:val="00945B8D"/>
    <w:pPr>
      <w:keepNext/>
      <w:spacing w:before="400" w:after="180" w:line="260" w:lineRule="atLeast"/>
      <w:ind w:right="3969"/>
    </w:pPr>
    <w:rPr>
      <w:rFonts w:asciiTheme="majorHAnsi" w:eastAsiaTheme="majorEastAsia" w:hAnsiTheme="majorHAnsi" w:cs="Arial"/>
      <w:b/>
      <w:bCs/>
      <w:lang w:eastAsia="en-US"/>
    </w:rPr>
  </w:style>
  <w:style w:type="paragraph" w:customStyle="1" w:styleId="B17F87975F104DF789222DF7E214582F3">
    <w:name w:val="B17F87975F104DF789222DF7E214582F3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EE096839DAC4E0797B791069C26B95F5">
    <w:name w:val="DEE096839DAC4E0797B791069C26B95F5"/>
    <w:rsid w:val="00945B8D"/>
    <w:pPr>
      <w:spacing w:after="720" w:line="260" w:lineRule="atLeast"/>
      <w:ind w:right="3969"/>
    </w:pPr>
    <w:rPr>
      <w:rFonts w:ascii="Arial" w:hAnsi="Arial" w:cs="Arial"/>
      <w:b/>
      <w:bCs/>
      <w:sz w:val="36"/>
      <w:lang w:eastAsia="en-US"/>
    </w:rPr>
  </w:style>
  <w:style w:type="paragraph" w:customStyle="1" w:styleId="FECD2CE923764211B47594E7EBCE76B33">
    <w:name w:val="FECD2CE923764211B47594E7EBCE76B33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970F3BB0A5F425A933479E12BD41B4B3">
    <w:name w:val="2970F3BB0A5F425A933479E12BD41B4B3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DB9ED9811490460B8821235FCC0EFA9E3">
    <w:name w:val="DB9ED9811490460B8821235FCC0EFA9E3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FEAEDC1CB1F4E15A73E80EBDC46D9E03">
    <w:name w:val="2FEAEDC1CB1F4E15A73E80EBDC46D9E03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18E9EEA28C9F4EA6A0834F69AA36635B3">
    <w:name w:val="18E9EEA28C9F4EA6A0834F69AA36635B3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609EE94B0FF14B269A6AD82576F3BCD11">
    <w:name w:val="609EE94B0FF14B269A6AD82576F3BCD11"/>
    <w:rsid w:val="00945B8D"/>
    <w:pPr>
      <w:keepNext/>
      <w:spacing w:before="400" w:after="180" w:line="260" w:lineRule="atLeast"/>
      <w:ind w:right="3969"/>
    </w:pPr>
    <w:rPr>
      <w:rFonts w:asciiTheme="majorHAnsi" w:eastAsiaTheme="majorEastAsia" w:hAnsiTheme="majorHAnsi" w:cs="Arial"/>
      <w:b/>
      <w:bCs/>
      <w:lang w:eastAsia="en-US"/>
    </w:rPr>
  </w:style>
  <w:style w:type="paragraph" w:customStyle="1" w:styleId="B17F87975F104DF789222DF7E214582F4">
    <w:name w:val="B17F87975F104DF789222DF7E214582F4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ABD34A03614F4E48B8C243D58869BA53">
    <w:name w:val="ABD34A03614F4E48B8C243D58869BA53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F779B8007E5D4B0C99A99D67D462200C">
    <w:name w:val="F779B8007E5D4B0C99A99D67D462200C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BCB12285B7FB4D3FB2D173C0338DEEDB">
    <w:name w:val="BCB12285B7FB4D3FB2D173C0338DEEDB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3F8A71D742EB4EB888B1A41BC63CB482">
    <w:name w:val="3F8A71D742EB4EB888B1A41BC63CB482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33097A720F941BA88EEED3DD7C2591B">
    <w:name w:val="433097A720F941BA88EEED3DD7C2591B"/>
    <w:rsid w:val="00945B8D"/>
  </w:style>
  <w:style w:type="paragraph" w:customStyle="1" w:styleId="43702E16F10A401CA84CFA92FB470B65">
    <w:name w:val="43702E16F10A401CA84CFA92FB470B65"/>
    <w:rsid w:val="00945B8D"/>
  </w:style>
  <w:style w:type="paragraph" w:customStyle="1" w:styleId="D2E746ACEA5C4D3B859178565F1A8379">
    <w:name w:val="D2E746ACEA5C4D3B859178565F1A8379"/>
    <w:rsid w:val="00945B8D"/>
  </w:style>
  <w:style w:type="paragraph" w:customStyle="1" w:styleId="CA43D83E15F4475CA50E6A259E34D2F0">
    <w:name w:val="CA43D83E15F4475CA50E6A259E34D2F0"/>
    <w:rsid w:val="00945B8D"/>
  </w:style>
  <w:style w:type="paragraph" w:customStyle="1" w:styleId="2C2E5F3A4B69476A8BD1DB38F4AFE302">
    <w:name w:val="2C2E5F3A4B69476A8BD1DB38F4AFE302"/>
    <w:rsid w:val="00945B8D"/>
  </w:style>
  <w:style w:type="paragraph" w:customStyle="1" w:styleId="222894C364AB406B8B999ED32F659BB4">
    <w:name w:val="222894C364AB406B8B999ED32F659BB4"/>
    <w:rsid w:val="00945B8D"/>
  </w:style>
  <w:style w:type="paragraph" w:customStyle="1" w:styleId="65ED7AA7DE264E3981307069ABFAD297">
    <w:name w:val="65ED7AA7DE264E3981307069ABFAD297"/>
    <w:rsid w:val="00945B8D"/>
  </w:style>
  <w:style w:type="paragraph" w:customStyle="1" w:styleId="AE9F65D30FDC4B7987FCDBE24F855B40">
    <w:name w:val="AE9F65D30FDC4B7987FCDBE24F855B40"/>
    <w:rsid w:val="00945B8D"/>
  </w:style>
  <w:style w:type="paragraph" w:customStyle="1" w:styleId="668E7ED0EE83459A9100ADD14A7438E1">
    <w:name w:val="668E7ED0EE83459A9100ADD14A7438E1"/>
    <w:rsid w:val="00945B8D"/>
  </w:style>
  <w:style w:type="paragraph" w:customStyle="1" w:styleId="8F9591A1CE744B3EAF6EE9025BD2F7F2">
    <w:name w:val="8F9591A1CE744B3EAF6EE9025BD2F7F2"/>
    <w:rsid w:val="00945B8D"/>
  </w:style>
  <w:style w:type="paragraph" w:customStyle="1" w:styleId="1820AA5561FB4991B32619D1247F8726">
    <w:name w:val="1820AA5561FB4991B32619D1247F8726"/>
    <w:rsid w:val="00945B8D"/>
  </w:style>
  <w:style w:type="paragraph" w:customStyle="1" w:styleId="407EF9C7930D446C9622C2F492D22D60">
    <w:name w:val="407EF9C7930D446C9622C2F492D22D60"/>
    <w:rsid w:val="00945B8D"/>
  </w:style>
  <w:style w:type="paragraph" w:customStyle="1" w:styleId="09DA36780651494595A5E6294F2CE5F2">
    <w:name w:val="09DA36780651494595A5E6294F2CE5F2"/>
    <w:rsid w:val="00945B8D"/>
  </w:style>
  <w:style w:type="paragraph" w:customStyle="1" w:styleId="49BEF5A9ED8B46EF8FE988546367E58E">
    <w:name w:val="49BEF5A9ED8B46EF8FE988546367E58E"/>
    <w:rsid w:val="00945B8D"/>
  </w:style>
  <w:style w:type="paragraph" w:customStyle="1" w:styleId="FE999DE435994177ACA053BF0B9CA93E">
    <w:name w:val="FE999DE435994177ACA053BF0B9CA93E"/>
    <w:rsid w:val="00945B8D"/>
  </w:style>
  <w:style w:type="paragraph" w:customStyle="1" w:styleId="A4D37013718A402689D310272C8CC9F5">
    <w:name w:val="A4D37013718A402689D310272C8CC9F5"/>
    <w:rsid w:val="00945B8D"/>
  </w:style>
  <w:style w:type="paragraph" w:customStyle="1" w:styleId="DEE096839DAC4E0797B791069C26B95F6">
    <w:name w:val="DEE096839DAC4E0797B791069C26B95F6"/>
    <w:rsid w:val="00945B8D"/>
    <w:pPr>
      <w:spacing w:after="720" w:line="260" w:lineRule="atLeast"/>
      <w:ind w:right="3969"/>
    </w:pPr>
    <w:rPr>
      <w:rFonts w:ascii="Arial" w:hAnsi="Arial" w:cs="Arial"/>
      <w:b/>
      <w:bCs/>
      <w:sz w:val="36"/>
      <w:lang w:eastAsia="en-US"/>
    </w:rPr>
  </w:style>
  <w:style w:type="paragraph" w:customStyle="1" w:styleId="FECD2CE923764211B47594E7EBCE76B34">
    <w:name w:val="FECD2CE923764211B47594E7EBCE76B34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970F3BB0A5F425A933479E12BD41B4B4">
    <w:name w:val="2970F3BB0A5F425A933479E12BD41B4B4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DB9ED9811490460B8821235FCC0EFA9E4">
    <w:name w:val="DB9ED9811490460B8821235FCC0EFA9E4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FEAEDC1CB1F4E15A73E80EBDC46D9E04">
    <w:name w:val="2FEAEDC1CB1F4E15A73E80EBDC46D9E04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18E9EEA28C9F4EA6A0834F69AA36635B4">
    <w:name w:val="18E9EEA28C9F4EA6A0834F69AA36635B4"/>
    <w:rsid w:val="00945B8D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609EE94B0FF14B269A6AD82576F3BCD12">
    <w:name w:val="609EE94B0FF14B269A6AD82576F3BCD12"/>
    <w:rsid w:val="00945B8D"/>
    <w:pPr>
      <w:keepNext/>
      <w:spacing w:before="400" w:after="180" w:line="260" w:lineRule="atLeast"/>
      <w:ind w:right="3969"/>
    </w:pPr>
    <w:rPr>
      <w:rFonts w:asciiTheme="majorHAnsi" w:eastAsiaTheme="majorEastAsia" w:hAnsiTheme="majorHAnsi" w:cs="Arial"/>
      <w:b/>
      <w:bCs/>
      <w:lang w:eastAsia="en-US"/>
    </w:rPr>
  </w:style>
  <w:style w:type="paragraph" w:customStyle="1" w:styleId="B17F87975F104DF789222DF7E214582F5">
    <w:name w:val="B17F87975F104DF789222DF7E214582F5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ABD34A03614F4E48B8C243D58869BA531">
    <w:name w:val="ABD34A03614F4E48B8C243D58869BA53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F779B8007E5D4B0C99A99D67D462200C1">
    <w:name w:val="F779B8007E5D4B0C99A99D67D462200C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BCB12285B7FB4D3FB2D173C0338DEEDB1">
    <w:name w:val="BCB12285B7FB4D3FB2D173C0338DEEDB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3F8A71D742EB4EB888B1A41BC63CB4821">
    <w:name w:val="3F8A71D742EB4EB888B1A41BC63CB482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33097A720F941BA88EEED3DD7C2591B1">
    <w:name w:val="433097A720F941BA88EEED3DD7C2591B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3702E16F10A401CA84CFA92FB470B651">
    <w:name w:val="43702E16F10A401CA84CFA92FB470B65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2E746ACEA5C4D3B859178565F1A83791">
    <w:name w:val="D2E746ACEA5C4D3B859178565F1A8379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CA43D83E15F4475CA50E6A259E34D2F01">
    <w:name w:val="CA43D83E15F4475CA50E6A259E34D2F0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2C2E5F3A4B69476A8BD1DB38F4AFE3021">
    <w:name w:val="2C2E5F3A4B69476A8BD1DB38F4AFE302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222894C364AB406B8B999ED32F659BB41">
    <w:name w:val="222894C364AB406B8B999ED32F659BB4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65ED7AA7DE264E3981307069ABFAD2971">
    <w:name w:val="65ED7AA7DE264E3981307069ABFAD297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AE9F65D30FDC4B7987FCDBE24F855B401">
    <w:name w:val="AE9F65D30FDC4B7987FCDBE24F855B40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668E7ED0EE83459A9100ADD14A7438E11">
    <w:name w:val="668E7ED0EE83459A9100ADD14A7438E1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8F9591A1CE744B3EAF6EE9025BD2F7F21">
    <w:name w:val="8F9591A1CE744B3EAF6EE9025BD2F7F2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1820AA5561FB4991B32619D1247F87261">
    <w:name w:val="1820AA5561FB4991B32619D1247F8726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07EF9C7930D446C9622C2F492D22D601">
    <w:name w:val="407EF9C7930D446C9622C2F492D22D60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09DA36780651494595A5E6294F2CE5F21">
    <w:name w:val="09DA36780651494595A5E6294F2CE5F2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9BEF5A9ED8B46EF8FE988546367E58E1">
    <w:name w:val="49BEF5A9ED8B46EF8FE988546367E58E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FE999DE435994177ACA053BF0B9CA93E1">
    <w:name w:val="FE999DE435994177ACA053BF0B9CA93E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A4D37013718A402689D310272C8CC9F51">
    <w:name w:val="A4D37013718A402689D310272C8CC9F51"/>
    <w:rsid w:val="00945B8D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EE096839DAC4E0797B791069C26B95F7">
    <w:name w:val="DEE096839DAC4E0797B791069C26B95F7"/>
    <w:rsid w:val="00F408B4"/>
    <w:pPr>
      <w:spacing w:after="720" w:line="260" w:lineRule="atLeast"/>
      <w:ind w:right="3969"/>
    </w:pPr>
    <w:rPr>
      <w:rFonts w:ascii="Arial" w:hAnsi="Arial" w:cs="Arial"/>
      <w:b/>
      <w:bCs/>
      <w:sz w:val="36"/>
      <w:lang w:eastAsia="en-US"/>
    </w:rPr>
  </w:style>
  <w:style w:type="paragraph" w:customStyle="1" w:styleId="FECD2CE923764211B47594E7EBCE76B35">
    <w:name w:val="FECD2CE923764211B47594E7EBCE76B35"/>
    <w:rsid w:val="00F408B4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970F3BB0A5F425A933479E12BD41B4B5">
    <w:name w:val="2970F3BB0A5F425A933479E12BD41B4B5"/>
    <w:rsid w:val="00F408B4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DB9ED9811490460B8821235FCC0EFA9E5">
    <w:name w:val="DB9ED9811490460B8821235FCC0EFA9E5"/>
    <w:rsid w:val="00F408B4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FEAEDC1CB1F4E15A73E80EBDC46D9E05">
    <w:name w:val="2FEAEDC1CB1F4E15A73E80EBDC46D9E05"/>
    <w:rsid w:val="00F408B4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18E9EEA28C9F4EA6A0834F69AA36635B5">
    <w:name w:val="18E9EEA28C9F4EA6A0834F69AA36635B5"/>
    <w:rsid w:val="00F408B4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609EE94B0FF14B269A6AD82576F3BCD13">
    <w:name w:val="609EE94B0FF14B269A6AD82576F3BCD13"/>
    <w:rsid w:val="00F408B4"/>
    <w:pPr>
      <w:keepNext/>
      <w:spacing w:before="400" w:after="180" w:line="260" w:lineRule="atLeast"/>
      <w:ind w:right="3969"/>
    </w:pPr>
    <w:rPr>
      <w:rFonts w:asciiTheme="majorHAnsi" w:eastAsiaTheme="majorEastAsia" w:hAnsiTheme="majorHAnsi" w:cs="Arial"/>
      <w:b/>
      <w:bCs/>
      <w:lang w:eastAsia="en-US"/>
    </w:rPr>
  </w:style>
  <w:style w:type="paragraph" w:customStyle="1" w:styleId="B17F87975F104DF789222DF7E214582F6">
    <w:name w:val="B17F87975F104DF789222DF7E214582F6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character" w:customStyle="1" w:styleId="Definition">
    <w:name w:val="Definition"/>
    <w:basedOn w:val="DefaultParagraphFont"/>
    <w:rsid w:val="005374CF"/>
    <w:rPr>
      <w:b/>
      <w:i w:val="0"/>
    </w:rPr>
  </w:style>
  <w:style w:type="paragraph" w:customStyle="1" w:styleId="ABD34A03614F4E48B8C243D58869BA532">
    <w:name w:val="ABD34A03614F4E48B8C243D58869BA53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F779B8007E5D4B0C99A99D67D462200C2">
    <w:name w:val="F779B8007E5D4B0C99A99D67D462200C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BCB12285B7FB4D3FB2D173C0338DEEDB2">
    <w:name w:val="BCB12285B7FB4D3FB2D173C0338DEEDB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3F8A71D742EB4EB888B1A41BC63CB4822">
    <w:name w:val="3F8A71D742EB4EB888B1A41BC63CB482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33097A720F941BA88EEED3DD7C2591B2">
    <w:name w:val="433097A720F941BA88EEED3DD7C2591B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3702E16F10A401CA84CFA92FB470B652">
    <w:name w:val="43702E16F10A401CA84CFA92FB470B65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2E746ACEA5C4D3B859178565F1A83792">
    <w:name w:val="D2E746ACEA5C4D3B859178565F1A8379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CA43D83E15F4475CA50E6A259E34D2F02">
    <w:name w:val="CA43D83E15F4475CA50E6A259E34D2F0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2C2E5F3A4B69476A8BD1DB38F4AFE3022">
    <w:name w:val="2C2E5F3A4B69476A8BD1DB38F4AFE302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222894C364AB406B8B999ED32F659BB42">
    <w:name w:val="222894C364AB406B8B999ED32F659BB4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65ED7AA7DE264E3981307069ABFAD2972">
    <w:name w:val="65ED7AA7DE264E3981307069ABFAD297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AE9F65D30FDC4B7987FCDBE24F855B402">
    <w:name w:val="AE9F65D30FDC4B7987FCDBE24F855B40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668E7ED0EE83459A9100ADD14A7438E12">
    <w:name w:val="668E7ED0EE83459A9100ADD14A7438E1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8F9591A1CE744B3EAF6EE9025BD2F7F22">
    <w:name w:val="8F9591A1CE744B3EAF6EE9025BD2F7F2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1820AA5561FB4991B32619D1247F87262">
    <w:name w:val="1820AA5561FB4991B32619D1247F8726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07EF9C7930D446C9622C2F492D22D602">
    <w:name w:val="407EF9C7930D446C9622C2F492D22D60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09DA36780651494595A5E6294F2CE5F22">
    <w:name w:val="09DA36780651494595A5E6294F2CE5F2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9BEF5A9ED8B46EF8FE988546367E58E2">
    <w:name w:val="49BEF5A9ED8B46EF8FE988546367E58E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FE999DE435994177ACA053BF0B9CA93E2">
    <w:name w:val="FE999DE435994177ACA053BF0B9CA93E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A4D37013718A402689D310272C8CC9F52">
    <w:name w:val="A4D37013718A402689D310272C8CC9F52"/>
    <w:rsid w:val="00F408B4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F1FC8EA4F2E4638BE0F753FECEC1BFD">
    <w:name w:val="DF1FC8EA4F2E4638BE0F753FECEC1BFD"/>
    <w:rsid w:val="00F408B4"/>
    <w:pPr>
      <w:spacing w:after="0" w:line="240" w:lineRule="auto"/>
    </w:pPr>
    <w:rPr>
      <w:rFonts w:asciiTheme="majorHAnsi" w:hAnsiTheme="majorHAnsi" w:cs="Times New Roman"/>
      <w:noProof/>
      <w:sz w:val="16"/>
      <w:lang w:eastAsia="en-US"/>
    </w:rPr>
  </w:style>
  <w:style w:type="paragraph" w:customStyle="1" w:styleId="4EE2BA01979C4155AED71349CCD6040C">
    <w:name w:val="4EE2BA01979C4155AED71349CCD6040C"/>
    <w:rsid w:val="00F408B4"/>
  </w:style>
  <w:style w:type="paragraph" w:customStyle="1" w:styleId="D6F917222E8642479E7DB55D62AE1EEB">
    <w:name w:val="D6F917222E8642479E7DB55D62AE1EEB"/>
    <w:rsid w:val="00F408B4"/>
  </w:style>
  <w:style w:type="paragraph" w:customStyle="1" w:styleId="0B62E6B65D504C8795D414EF591C70CC">
    <w:name w:val="0B62E6B65D504C8795D414EF591C70CC"/>
    <w:rsid w:val="005374CF"/>
    <w:rPr>
      <w:lang w:eastAsia="zh-CN"/>
    </w:rPr>
  </w:style>
  <w:style w:type="paragraph" w:customStyle="1" w:styleId="8B679166942C4CD3AB3A26D426F2897F">
    <w:name w:val="8B679166942C4CD3AB3A26D426F2897F"/>
    <w:rsid w:val="005374CF"/>
    <w:rPr>
      <w:lang w:eastAsia="zh-CN"/>
    </w:rPr>
  </w:style>
  <w:style w:type="paragraph" w:customStyle="1" w:styleId="EE407EC503D5418CA482053C136E650B">
    <w:name w:val="EE407EC503D5418CA482053C136E650B"/>
    <w:rsid w:val="005374CF"/>
    <w:rPr>
      <w:lang w:eastAsia="zh-CN"/>
    </w:rPr>
  </w:style>
  <w:style w:type="paragraph" w:customStyle="1" w:styleId="C243A5752C154310AD67CB09DC3ECA67">
    <w:name w:val="C243A5752C154310AD67CB09DC3ECA67"/>
    <w:rsid w:val="005374CF"/>
    <w:rPr>
      <w:lang w:eastAsia="zh-CN"/>
    </w:rPr>
  </w:style>
  <w:style w:type="paragraph" w:customStyle="1" w:styleId="99A3D3E0DF6947E5B6DAF916998FCB96">
    <w:name w:val="99A3D3E0DF6947E5B6DAF916998FCB96"/>
    <w:rsid w:val="005374CF"/>
    <w:rPr>
      <w:lang w:eastAsia="zh-CN"/>
    </w:rPr>
  </w:style>
  <w:style w:type="paragraph" w:customStyle="1" w:styleId="481A12DFA930429A9EC658BB3A071363">
    <w:name w:val="481A12DFA930429A9EC658BB3A071363"/>
    <w:rsid w:val="005374CF"/>
    <w:rPr>
      <w:lang w:eastAsia="zh-CN"/>
    </w:rPr>
  </w:style>
  <w:style w:type="paragraph" w:customStyle="1" w:styleId="BF5AE4646495431491E104DC4AC08362">
    <w:name w:val="BF5AE4646495431491E104DC4AC08362"/>
    <w:rsid w:val="005374CF"/>
    <w:rPr>
      <w:lang w:eastAsia="zh-CN"/>
    </w:rPr>
  </w:style>
  <w:style w:type="paragraph" w:customStyle="1" w:styleId="0247233743194E0289CB8208589DA1B0">
    <w:name w:val="0247233743194E0289CB8208589DA1B0"/>
    <w:rsid w:val="005374CF"/>
    <w:rPr>
      <w:lang w:eastAsia="zh-CN"/>
    </w:rPr>
  </w:style>
  <w:style w:type="paragraph" w:customStyle="1" w:styleId="034B361048054566AE38B782150293AA">
    <w:name w:val="034B361048054566AE38B782150293AA"/>
    <w:rsid w:val="005374CF"/>
    <w:rPr>
      <w:lang w:eastAsia="zh-CN"/>
    </w:rPr>
  </w:style>
  <w:style w:type="paragraph" w:customStyle="1" w:styleId="2972EF6A9B754730A1F13CC36849C09E">
    <w:name w:val="2972EF6A9B754730A1F13CC36849C09E"/>
    <w:rsid w:val="005374CF"/>
    <w:rPr>
      <w:lang w:eastAsia="zh-CN"/>
    </w:rPr>
  </w:style>
  <w:style w:type="paragraph" w:customStyle="1" w:styleId="9DD098121C734054B907F0AB3C144D59">
    <w:name w:val="9DD098121C734054B907F0AB3C144D59"/>
    <w:rsid w:val="005374CF"/>
    <w:rPr>
      <w:lang w:eastAsia="zh-CN"/>
    </w:rPr>
  </w:style>
  <w:style w:type="paragraph" w:customStyle="1" w:styleId="DD248037CD1D42889D55023F44B80E0A">
    <w:name w:val="DD248037CD1D42889D55023F44B80E0A"/>
    <w:rsid w:val="005374CF"/>
    <w:rPr>
      <w:lang w:eastAsia="zh-CN"/>
    </w:rPr>
  </w:style>
  <w:style w:type="paragraph" w:customStyle="1" w:styleId="332FF85CC76D4CF6BD441C0C8190367C">
    <w:name w:val="332FF85CC76D4CF6BD441C0C8190367C"/>
    <w:rsid w:val="005374CF"/>
    <w:rPr>
      <w:lang w:eastAsia="zh-CN"/>
    </w:rPr>
  </w:style>
  <w:style w:type="paragraph" w:customStyle="1" w:styleId="8264097761034874BA88F699CEAA9787">
    <w:name w:val="8264097761034874BA88F699CEAA9787"/>
    <w:rsid w:val="005374CF"/>
    <w:rPr>
      <w:lang w:eastAsia="zh-CN"/>
    </w:rPr>
  </w:style>
  <w:style w:type="paragraph" w:customStyle="1" w:styleId="1060DDF8D4564BABAEA06BE00380A3EC">
    <w:name w:val="1060DDF8D4564BABAEA06BE00380A3EC"/>
    <w:rsid w:val="005374CF"/>
    <w:rPr>
      <w:lang w:eastAsia="zh-CN"/>
    </w:rPr>
  </w:style>
  <w:style w:type="paragraph" w:customStyle="1" w:styleId="0CD19D35D08B42888CBBC3369952F195">
    <w:name w:val="0CD19D35D08B42888CBBC3369952F195"/>
    <w:rsid w:val="005374CF"/>
    <w:rPr>
      <w:lang w:eastAsia="zh-CN"/>
    </w:rPr>
  </w:style>
  <w:style w:type="paragraph" w:customStyle="1" w:styleId="DEE096839DAC4E0797B791069C26B95F8">
    <w:name w:val="DEE096839DAC4E0797B791069C26B95F8"/>
    <w:rsid w:val="005374CF"/>
    <w:pPr>
      <w:spacing w:after="720" w:line="260" w:lineRule="atLeast"/>
      <w:ind w:right="3969"/>
    </w:pPr>
    <w:rPr>
      <w:rFonts w:ascii="Arial" w:hAnsi="Arial" w:cs="Arial"/>
      <w:b/>
      <w:bCs/>
      <w:sz w:val="36"/>
      <w:lang w:eastAsia="en-US"/>
    </w:rPr>
  </w:style>
  <w:style w:type="paragraph" w:customStyle="1" w:styleId="FECD2CE923764211B47594E7EBCE76B36">
    <w:name w:val="FECD2CE923764211B47594E7EBCE76B36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970F3BB0A5F425A933479E12BD41B4B6">
    <w:name w:val="2970F3BB0A5F425A933479E12BD41B4B6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DB9ED9811490460B8821235FCC0EFA9E6">
    <w:name w:val="DB9ED9811490460B8821235FCC0EFA9E6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FEAEDC1CB1F4E15A73E80EBDC46D9E06">
    <w:name w:val="2FEAEDC1CB1F4E15A73E80EBDC46D9E06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18E9EEA28C9F4EA6A0834F69AA36635B6">
    <w:name w:val="18E9EEA28C9F4EA6A0834F69AA36635B6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0B62E6B65D504C8795D414EF591C70CC1">
    <w:name w:val="0B62E6B65D504C8795D414EF591C70CC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8B679166942C4CD3AB3A26D426F2897F1">
    <w:name w:val="8B679166942C4CD3AB3A26D426F2897F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EE407EC503D5418CA482053C136E650B1">
    <w:name w:val="EE407EC503D5418CA482053C136E650B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C243A5752C154310AD67CB09DC3ECA671">
    <w:name w:val="C243A5752C154310AD67CB09DC3ECA67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99A3D3E0DF6947E5B6DAF916998FCB961">
    <w:name w:val="99A3D3E0DF6947E5B6DAF916998FCB96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481A12DFA930429A9EC658BB3A0713631">
    <w:name w:val="481A12DFA930429A9EC658BB3A071363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BF5AE4646495431491E104DC4AC083621">
    <w:name w:val="BF5AE4646495431491E104DC4AC08362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0247233743194E0289CB8208589DA1B01">
    <w:name w:val="0247233743194E0289CB8208589DA1B0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034B361048054566AE38B782150293AA1">
    <w:name w:val="034B361048054566AE38B782150293AA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972EF6A9B754730A1F13CC36849C09E1">
    <w:name w:val="2972EF6A9B754730A1F13CC36849C09E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9DD098121C734054B907F0AB3C144D591">
    <w:name w:val="9DD098121C734054B907F0AB3C144D59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DD248037CD1D42889D55023F44B80E0A1">
    <w:name w:val="DD248037CD1D42889D55023F44B80E0A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332FF85CC76D4CF6BD441C0C8190367C1">
    <w:name w:val="332FF85CC76D4CF6BD441C0C8190367C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8264097761034874BA88F699CEAA97871">
    <w:name w:val="8264097761034874BA88F699CEAA9787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1060DDF8D4564BABAEA06BE00380A3EC1">
    <w:name w:val="1060DDF8D4564BABAEA06BE00380A3EC1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609EE94B0FF14B269A6AD82576F3BCD14">
    <w:name w:val="609EE94B0FF14B269A6AD82576F3BCD14"/>
    <w:rsid w:val="005374CF"/>
    <w:pPr>
      <w:keepNext/>
      <w:spacing w:before="400" w:after="180" w:line="260" w:lineRule="atLeast"/>
      <w:ind w:right="3969"/>
    </w:pPr>
    <w:rPr>
      <w:rFonts w:asciiTheme="majorHAnsi" w:eastAsiaTheme="majorEastAsia" w:hAnsiTheme="majorHAnsi" w:cs="Arial"/>
      <w:b/>
      <w:bCs/>
      <w:lang w:eastAsia="en-US"/>
    </w:rPr>
  </w:style>
  <w:style w:type="paragraph" w:customStyle="1" w:styleId="B17F87975F104DF789222DF7E214582F7">
    <w:name w:val="B17F87975F104DF789222DF7E214582F7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character" w:customStyle="1" w:styleId="PreamblePartyName">
    <w:name w:val="PreamblePartyName"/>
    <w:basedOn w:val="DefaultParagraphFont"/>
    <w:uiPriority w:val="1"/>
    <w:semiHidden/>
    <w:rsid w:val="005374CF"/>
    <w:rPr>
      <w:rFonts w:asciiTheme="majorHAnsi" w:hAnsiTheme="majorHAnsi" w:cstheme="majorHAnsi"/>
      <w:b/>
      <w:bCs/>
    </w:rPr>
  </w:style>
  <w:style w:type="paragraph" w:customStyle="1" w:styleId="ABD34A03614F4E48B8C243D58869BA533">
    <w:name w:val="ABD34A03614F4E48B8C243D58869BA53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F779B8007E5D4B0C99A99D67D462200C3">
    <w:name w:val="F779B8007E5D4B0C99A99D67D462200C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BCB12285B7FB4D3FB2D173C0338DEEDB3">
    <w:name w:val="BCB12285B7FB4D3FB2D173C0338DEEDB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3F8A71D742EB4EB888B1A41BC63CB4823">
    <w:name w:val="3F8A71D742EB4EB888B1A41BC63CB482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33097A720F941BA88EEED3DD7C2591B3">
    <w:name w:val="433097A720F941BA88EEED3DD7C2591B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3702E16F10A401CA84CFA92FB470B653">
    <w:name w:val="43702E16F10A401CA84CFA92FB470B65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2E746ACEA5C4D3B859178565F1A83793">
    <w:name w:val="D2E746ACEA5C4D3B859178565F1A8379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CA43D83E15F4475CA50E6A259E34D2F03">
    <w:name w:val="CA43D83E15F4475CA50E6A259E34D2F0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2C2E5F3A4B69476A8BD1DB38F4AFE3023">
    <w:name w:val="2C2E5F3A4B69476A8BD1DB38F4AFE302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222894C364AB406B8B999ED32F659BB43">
    <w:name w:val="222894C364AB406B8B999ED32F659BB4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65ED7AA7DE264E3981307069ABFAD2973">
    <w:name w:val="65ED7AA7DE264E3981307069ABFAD297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AE9F65D30FDC4B7987FCDBE24F855B403">
    <w:name w:val="AE9F65D30FDC4B7987FCDBE24F855B40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668E7ED0EE83459A9100ADD14A7438E13">
    <w:name w:val="668E7ED0EE83459A9100ADD14A7438E1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8F9591A1CE744B3EAF6EE9025BD2F7F23">
    <w:name w:val="8F9591A1CE744B3EAF6EE9025BD2F7F2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1820AA5561FB4991B32619D1247F87263">
    <w:name w:val="1820AA5561FB4991B32619D1247F8726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07EF9C7930D446C9622C2F492D22D603">
    <w:name w:val="407EF9C7930D446C9622C2F492D22D60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09DA36780651494595A5E6294F2CE5F23">
    <w:name w:val="09DA36780651494595A5E6294F2CE5F2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9BEF5A9ED8B46EF8FE988546367E58E3">
    <w:name w:val="49BEF5A9ED8B46EF8FE988546367E58E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FE999DE435994177ACA053BF0B9CA93E3">
    <w:name w:val="FE999DE435994177ACA053BF0B9CA93E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A4D37013718A402689D310272C8CC9F53">
    <w:name w:val="A4D37013718A402689D310272C8CC9F53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F1FC8EA4F2E4638BE0F753FECEC1BFD1">
    <w:name w:val="DF1FC8EA4F2E4638BE0F753FECEC1BFD1"/>
    <w:rsid w:val="005374CF"/>
    <w:pPr>
      <w:spacing w:after="0" w:line="240" w:lineRule="auto"/>
    </w:pPr>
    <w:rPr>
      <w:rFonts w:asciiTheme="majorHAnsi" w:hAnsiTheme="majorHAnsi" w:cs="Times New Roman"/>
      <w:noProof/>
      <w:sz w:val="16"/>
      <w:lang w:eastAsia="en-US"/>
    </w:rPr>
  </w:style>
  <w:style w:type="paragraph" w:customStyle="1" w:styleId="CD6058D5FDF9473A917DCCFF11A5535B">
    <w:name w:val="CD6058D5FDF9473A917DCCFF11A5535B"/>
    <w:rsid w:val="005374CF"/>
    <w:pPr>
      <w:spacing w:after="0" w:line="240" w:lineRule="auto"/>
    </w:pPr>
    <w:rPr>
      <w:rFonts w:asciiTheme="majorHAnsi" w:hAnsiTheme="majorHAnsi" w:cs="Times New Roman"/>
      <w:noProof/>
      <w:sz w:val="16"/>
      <w:lang w:eastAsia="en-US"/>
    </w:rPr>
  </w:style>
  <w:style w:type="paragraph" w:customStyle="1" w:styleId="C9BDEF4DB6824EA0A42A5BB58A5EC4FA">
    <w:name w:val="C9BDEF4DB6824EA0A42A5BB58A5EC4FA"/>
    <w:rsid w:val="005374CF"/>
    <w:pPr>
      <w:spacing w:after="0" w:line="240" w:lineRule="auto"/>
    </w:pPr>
    <w:rPr>
      <w:rFonts w:asciiTheme="majorHAnsi" w:hAnsiTheme="majorHAnsi" w:cs="Times New Roman"/>
      <w:noProof/>
      <w:sz w:val="16"/>
      <w:lang w:eastAsia="en-US"/>
    </w:rPr>
  </w:style>
  <w:style w:type="paragraph" w:customStyle="1" w:styleId="B3E2877E5B684D10BAFFD84029E3BC09">
    <w:name w:val="B3E2877E5B684D10BAFFD84029E3BC09"/>
    <w:rsid w:val="005374CF"/>
    <w:rPr>
      <w:lang w:eastAsia="zh-CN"/>
    </w:rPr>
  </w:style>
  <w:style w:type="paragraph" w:customStyle="1" w:styleId="55A89E11524B4C18831F0A0DCEABDA2A">
    <w:name w:val="55A89E11524B4C18831F0A0DCEABDA2A"/>
    <w:rsid w:val="005374CF"/>
    <w:rPr>
      <w:lang w:eastAsia="zh-CN"/>
    </w:rPr>
  </w:style>
  <w:style w:type="paragraph" w:customStyle="1" w:styleId="301A174677E140BD8A47AEAD678F9E68">
    <w:name w:val="301A174677E140BD8A47AEAD678F9E68"/>
    <w:rsid w:val="005374CF"/>
    <w:rPr>
      <w:lang w:eastAsia="zh-CN"/>
    </w:rPr>
  </w:style>
  <w:style w:type="paragraph" w:customStyle="1" w:styleId="5F02104E77254B5B91C704E87422F9BA">
    <w:name w:val="5F02104E77254B5B91C704E87422F9BA"/>
    <w:rsid w:val="005374CF"/>
    <w:rPr>
      <w:lang w:eastAsia="zh-CN"/>
    </w:rPr>
  </w:style>
  <w:style w:type="paragraph" w:customStyle="1" w:styleId="2B045A18E1EA4DDD82E69B514547C8B0">
    <w:name w:val="2B045A18E1EA4DDD82E69B514547C8B0"/>
    <w:rsid w:val="005374CF"/>
    <w:rPr>
      <w:lang w:eastAsia="zh-CN"/>
    </w:rPr>
  </w:style>
  <w:style w:type="paragraph" w:customStyle="1" w:styleId="5C2336578470415F920D11A563F82C59">
    <w:name w:val="5C2336578470415F920D11A563F82C59"/>
    <w:rsid w:val="005374CF"/>
    <w:rPr>
      <w:lang w:eastAsia="zh-CN"/>
    </w:rPr>
  </w:style>
  <w:style w:type="paragraph" w:customStyle="1" w:styleId="E872DD8D3D6A4643826C8F85D0C095CD">
    <w:name w:val="E872DD8D3D6A4643826C8F85D0C095CD"/>
    <w:rsid w:val="005374CF"/>
    <w:rPr>
      <w:lang w:eastAsia="zh-CN"/>
    </w:rPr>
  </w:style>
  <w:style w:type="paragraph" w:customStyle="1" w:styleId="8599861F36014DEE8BC4B94660F1139F">
    <w:name w:val="8599861F36014DEE8BC4B94660F1139F"/>
    <w:rsid w:val="005374CF"/>
    <w:rPr>
      <w:lang w:eastAsia="zh-CN"/>
    </w:rPr>
  </w:style>
  <w:style w:type="paragraph" w:customStyle="1" w:styleId="0D95738D44164B9CBFEE8613175ECF83">
    <w:name w:val="0D95738D44164B9CBFEE8613175ECF83"/>
    <w:rsid w:val="005374CF"/>
    <w:rPr>
      <w:lang w:eastAsia="zh-CN"/>
    </w:rPr>
  </w:style>
  <w:style w:type="paragraph" w:customStyle="1" w:styleId="FCBB746104F14DD5A300D9435E5EF282">
    <w:name w:val="FCBB746104F14DD5A300D9435E5EF282"/>
    <w:rsid w:val="005374CF"/>
    <w:rPr>
      <w:lang w:eastAsia="zh-CN"/>
    </w:rPr>
  </w:style>
  <w:style w:type="paragraph" w:customStyle="1" w:styleId="F8C17496153B4E3B9C95A7B43660B27E">
    <w:name w:val="F8C17496153B4E3B9C95A7B43660B27E"/>
    <w:rsid w:val="005374CF"/>
    <w:rPr>
      <w:lang w:eastAsia="zh-CN"/>
    </w:rPr>
  </w:style>
  <w:style w:type="paragraph" w:customStyle="1" w:styleId="1F6EB79F85AB4931A83750DCCBB78295">
    <w:name w:val="1F6EB79F85AB4931A83750DCCBB78295"/>
    <w:rsid w:val="005374CF"/>
    <w:rPr>
      <w:lang w:eastAsia="zh-CN"/>
    </w:rPr>
  </w:style>
  <w:style w:type="paragraph" w:customStyle="1" w:styleId="11AE8433E2904EBD9C86E608DD115D91">
    <w:name w:val="11AE8433E2904EBD9C86E608DD115D91"/>
    <w:rsid w:val="005374CF"/>
    <w:rPr>
      <w:lang w:eastAsia="zh-CN"/>
    </w:rPr>
  </w:style>
  <w:style w:type="paragraph" w:customStyle="1" w:styleId="075EED8AD6494913911DC4A62029A161">
    <w:name w:val="075EED8AD6494913911DC4A62029A161"/>
    <w:rsid w:val="005374CF"/>
    <w:rPr>
      <w:lang w:eastAsia="zh-CN"/>
    </w:rPr>
  </w:style>
  <w:style w:type="paragraph" w:customStyle="1" w:styleId="E62A9E297CEB4351AD61723FFA68E29F">
    <w:name w:val="E62A9E297CEB4351AD61723FFA68E29F"/>
    <w:rsid w:val="005374CF"/>
    <w:rPr>
      <w:lang w:eastAsia="zh-CN"/>
    </w:rPr>
  </w:style>
  <w:style w:type="paragraph" w:customStyle="1" w:styleId="FDF325A5C4804280B806FFF2EC236227">
    <w:name w:val="FDF325A5C4804280B806FFF2EC236227"/>
    <w:rsid w:val="005374CF"/>
    <w:rPr>
      <w:lang w:eastAsia="zh-CN"/>
    </w:rPr>
  </w:style>
  <w:style w:type="paragraph" w:customStyle="1" w:styleId="1511439B832B4FFAAC798ED613811F92">
    <w:name w:val="1511439B832B4FFAAC798ED613811F92"/>
    <w:rsid w:val="005374CF"/>
    <w:rPr>
      <w:lang w:eastAsia="zh-CN"/>
    </w:rPr>
  </w:style>
  <w:style w:type="paragraph" w:customStyle="1" w:styleId="B40B436FA0734E529C80CBDE0DD77008">
    <w:name w:val="B40B436FA0734E529C80CBDE0DD77008"/>
    <w:rsid w:val="005374CF"/>
    <w:rPr>
      <w:lang w:eastAsia="zh-CN"/>
    </w:rPr>
  </w:style>
  <w:style w:type="paragraph" w:customStyle="1" w:styleId="91996DC1A91242EEA53E8A7D18A1FB66">
    <w:name w:val="91996DC1A91242EEA53E8A7D18A1FB66"/>
    <w:rsid w:val="005374CF"/>
    <w:rPr>
      <w:lang w:eastAsia="zh-CN"/>
    </w:rPr>
  </w:style>
  <w:style w:type="paragraph" w:customStyle="1" w:styleId="871C44309E7141E8B278E9F6772D642B">
    <w:name w:val="871C44309E7141E8B278E9F6772D642B"/>
    <w:rsid w:val="005374CF"/>
    <w:rPr>
      <w:lang w:eastAsia="zh-CN"/>
    </w:rPr>
  </w:style>
  <w:style w:type="paragraph" w:customStyle="1" w:styleId="CFB438330B91481C83F4E60E00562707">
    <w:name w:val="CFB438330B91481C83F4E60E00562707"/>
    <w:rsid w:val="005374CF"/>
    <w:rPr>
      <w:lang w:eastAsia="zh-CN"/>
    </w:rPr>
  </w:style>
  <w:style w:type="paragraph" w:customStyle="1" w:styleId="835348210FC24DE58C540305FB20C277">
    <w:name w:val="835348210FC24DE58C540305FB20C277"/>
    <w:rsid w:val="005374CF"/>
    <w:rPr>
      <w:lang w:eastAsia="zh-CN"/>
    </w:rPr>
  </w:style>
  <w:style w:type="paragraph" w:customStyle="1" w:styleId="C7B4F4F1C71B4BA2B3F9083721BE3F80">
    <w:name w:val="C7B4F4F1C71B4BA2B3F9083721BE3F80"/>
    <w:rsid w:val="005374CF"/>
    <w:rPr>
      <w:lang w:eastAsia="zh-CN"/>
    </w:rPr>
  </w:style>
  <w:style w:type="paragraph" w:customStyle="1" w:styleId="4D282145976A428793546BE3B66BF6AF">
    <w:name w:val="4D282145976A428793546BE3B66BF6AF"/>
    <w:rsid w:val="005374CF"/>
    <w:rPr>
      <w:lang w:eastAsia="zh-CN"/>
    </w:rPr>
  </w:style>
  <w:style w:type="paragraph" w:customStyle="1" w:styleId="5B33149EC9E5466DA95D7E12F397A90E">
    <w:name w:val="5B33149EC9E5466DA95D7E12F397A90E"/>
    <w:rsid w:val="005374CF"/>
    <w:rPr>
      <w:lang w:eastAsia="zh-CN"/>
    </w:rPr>
  </w:style>
  <w:style w:type="paragraph" w:customStyle="1" w:styleId="6DC4E2C0564C4172AD19C7677369EA07">
    <w:name w:val="6DC4E2C0564C4172AD19C7677369EA07"/>
    <w:rsid w:val="005374CF"/>
    <w:rPr>
      <w:lang w:eastAsia="zh-CN"/>
    </w:rPr>
  </w:style>
  <w:style w:type="paragraph" w:customStyle="1" w:styleId="9A9C2DB2FA22488287EED11A63E44071">
    <w:name w:val="9A9C2DB2FA22488287EED11A63E44071"/>
    <w:rsid w:val="005374CF"/>
    <w:rPr>
      <w:lang w:eastAsia="zh-CN"/>
    </w:rPr>
  </w:style>
  <w:style w:type="paragraph" w:customStyle="1" w:styleId="EC9EAC638AD0451F9C6ED76635C27C84">
    <w:name w:val="EC9EAC638AD0451F9C6ED76635C27C84"/>
    <w:rsid w:val="005374CF"/>
    <w:rPr>
      <w:lang w:eastAsia="zh-CN"/>
    </w:rPr>
  </w:style>
  <w:style w:type="paragraph" w:customStyle="1" w:styleId="D189E92DCFFD44C895B6B05209226D00">
    <w:name w:val="D189E92DCFFD44C895B6B05209226D00"/>
    <w:rsid w:val="005374CF"/>
    <w:rPr>
      <w:lang w:eastAsia="zh-CN"/>
    </w:rPr>
  </w:style>
  <w:style w:type="paragraph" w:customStyle="1" w:styleId="C8D37CD388AE45F1A4C560DF8B95ADDB">
    <w:name w:val="C8D37CD388AE45F1A4C560DF8B95ADDB"/>
    <w:rsid w:val="005374CF"/>
    <w:rPr>
      <w:lang w:eastAsia="zh-CN"/>
    </w:rPr>
  </w:style>
  <w:style w:type="paragraph" w:customStyle="1" w:styleId="DB7C5AF8FB0D48709A4E23706F798497">
    <w:name w:val="DB7C5AF8FB0D48709A4E23706F798497"/>
    <w:rsid w:val="005374CF"/>
    <w:rPr>
      <w:lang w:eastAsia="zh-CN"/>
    </w:rPr>
  </w:style>
  <w:style w:type="paragraph" w:customStyle="1" w:styleId="C08EE7896FDB4A78B84BE17EC7387BE9">
    <w:name w:val="C08EE7896FDB4A78B84BE17EC7387BE9"/>
    <w:rsid w:val="005374CF"/>
    <w:rPr>
      <w:lang w:eastAsia="zh-CN"/>
    </w:rPr>
  </w:style>
  <w:style w:type="paragraph" w:customStyle="1" w:styleId="B9670D3A1D9146EB8C7A91BE10E0AF7E">
    <w:name w:val="B9670D3A1D9146EB8C7A91BE10E0AF7E"/>
    <w:rsid w:val="005374CF"/>
    <w:rPr>
      <w:lang w:eastAsia="zh-CN"/>
    </w:rPr>
  </w:style>
  <w:style w:type="paragraph" w:customStyle="1" w:styleId="DAAF83CF101640639BF6E8D5E0823F6F">
    <w:name w:val="DAAF83CF101640639BF6E8D5E0823F6F"/>
    <w:rsid w:val="005374CF"/>
    <w:rPr>
      <w:lang w:eastAsia="zh-CN"/>
    </w:rPr>
  </w:style>
  <w:style w:type="paragraph" w:customStyle="1" w:styleId="E846CEFA7F9A4E89867DDA8DA28187E4">
    <w:name w:val="E846CEFA7F9A4E89867DDA8DA28187E4"/>
    <w:rsid w:val="005374CF"/>
    <w:rPr>
      <w:lang w:eastAsia="zh-CN"/>
    </w:rPr>
  </w:style>
  <w:style w:type="paragraph" w:customStyle="1" w:styleId="20E27966A20349E7878C5E2D9EBFA5CF">
    <w:name w:val="20E27966A20349E7878C5E2D9EBFA5CF"/>
    <w:rsid w:val="005374CF"/>
    <w:rPr>
      <w:lang w:eastAsia="zh-CN"/>
    </w:rPr>
  </w:style>
  <w:style w:type="paragraph" w:customStyle="1" w:styleId="A3683E5FBB1A4D3188F3CDDA69DCD461">
    <w:name w:val="A3683E5FBB1A4D3188F3CDDA69DCD461"/>
    <w:rsid w:val="005374CF"/>
    <w:rPr>
      <w:lang w:eastAsia="zh-CN"/>
    </w:rPr>
  </w:style>
  <w:style w:type="paragraph" w:customStyle="1" w:styleId="C451C2B3A828492582FEE1B082FD57CE">
    <w:name w:val="C451C2B3A828492582FEE1B082FD57CE"/>
    <w:rsid w:val="005374CF"/>
    <w:rPr>
      <w:lang w:eastAsia="zh-CN"/>
    </w:rPr>
  </w:style>
  <w:style w:type="paragraph" w:customStyle="1" w:styleId="0C2A8B0B21CD4F5DBA269DDCA40AD421">
    <w:name w:val="0C2A8B0B21CD4F5DBA269DDCA40AD421"/>
    <w:rsid w:val="005374CF"/>
    <w:rPr>
      <w:lang w:eastAsia="zh-CN"/>
    </w:rPr>
  </w:style>
  <w:style w:type="paragraph" w:customStyle="1" w:styleId="E2E2955AC3824776B3F2E92F5B0EFE67">
    <w:name w:val="E2E2955AC3824776B3F2E92F5B0EFE67"/>
    <w:rsid w:val="005374CF"/>
    <w:rPr>
      <w:lang w:eastAsia="zh-CN"/>
    </w:rPr>
  </w:style>
  <w:style w:type="paragraph" w:customStyle="1" w:styleId="F49DF587310D413FB0BCFAE9E8AE47B2">
    <w:name w:val="F49DF587310D413FB0BCFAE9E8AE47B2"/>
    <w:rsid w:val="005374CF"/>
    <w:rPr>
      <w:lang w:eastAsia="zh-CN"/>
    </w:rPr>
  </w:style>
  <w:style w:type="paragraph" w:customStyle="1" w:styleId="916D09E3D74C4E0F8C4FA1B987E93C8C">
    <w:name w:val="916D09E3D74C4E0F8C4FA1B987E93C8C"/>
    <w:rsid w:val="005374CF"/>
    <w:rPr>
      <w:lang w:eastAsia="zh-CN"/>
    </w:rPr>
  </w:style>
  <w:style w:type="paragraph" w:customStyle="1" w:styleId="B9A10B8A6E1243038C33BEEC84DD3CA4">
    <w:name w:val="B9A10B8A6E1243038C33BEEC84DD3CA4"/>
    <w:rsid w:val="005374CF"/>
    <w:rPr>
      <w:lang w:eastAsia="zh-CN"/>
    </w:rPr>
  </w:style>
  <w:style w:type="paragraph" w:customStyle="1" w:styleId="1D7A4C3073724418A2720C9AE0076E5C">
    <w:name w:val="1D7A4C3073724418A2720C9AE0076E5C"/>
    <w:rsid w:val="005374CF"/>
    <w:rPr>
      <w:lang w:eastAsia="zh-CN"/>
    </w:rPr>
  </w:style>
  <w:style w:type="paragraph" w:customStyle="1" w:styleId="4B4CFA7007AA4EA3A798AA261E5307DC">
    <w:name w:val="4B4CFA7007AA4EA3A798AA261E5307DC"/>
    <w:rsid w:val="005374CF"/>
    <w:rPr>
      <w:lang w:eastAsia="zh-CN"/>
    </w:rPr>
  </w:style>
  <w:style w:type="paragraph" w:customStyle="1" w:styleId="A51537770CB646999AB6A6CC18A32150">
    <w:name w:val="A51537770CB646999AB6A6CC18A32150"/>
    <w:rsid w:val="005374CF"/>
    <w:rPr>
      <w:lang w:eastAsia="zh-CN"/>
    </w:rPr>
  </w:style>
  <w:style w:type="paragraph" w:customStyle="1" w:styleId="C9BE31EAAC8D47498353F276F28DCC01">
    <w:name w:val="C9BE31EAAC8D47498353F276F28DCC01"/>
    <w:rsid w:val="005374CF"/>
    <w:rPr>
      <w:lang w:eastAsia="zh-CN"/>
    </w:rPr>
  </w:style>
  <w:style w:type="paragraph" w:customStyle="1" w:styleId="D9A1FF0604C2460C8C195A3903F6F8D6">
    <w:name w:val="D9A1FF0604C2460C8C195A3903F6F8D6"/>
    <w:rsid w:val="005374CF"/>
    <w:rPr>
      <w:lang w:eastAsia="zh-CN"/>
    </w:rPr>
  </w:style>
  <w:style w:type="paragraph" w:customStyle="1" w:styleId="63DF5C26073C42A289C2C16889C372A1">
    <w:name w:val="63DF5C26073C42A289C2C16889C372A1"/>
    <w:rsid w:val="005374CF"/>
    <w:rPr>
      <w:lang w:eastAsia="zh-CN"/>
    </w:rPr>
  </w:style>
  <w:style w:type="paragraph" w:customStyle="1" w:styleId="470929B9851F421989952D50BB260298">
    <w:name w:val="470929B9851F421989952D50BB260298"/>
    <w:rsid w:val="005374CF"/>
    <w:rPr>
      <w:lang w:eastAsia="zh-CN"/>
    </w:rPr>
  </w:style>
  <w:style w:type="paragraph" w:customStyle="1" w:styleId="6F6F2911C48442B38BD8EAE217280F9C">
    <w:name w:val="6F6F2911C48442B38BD8EAE217280F9C"/>
    <w:rsid w:val="005374CF"/>
    <w:rPr>
      <w:lang w:eastAsia="zh-CN"/>
    </w:rPr>
  </w:style>
  <w:style w:type="paragraph" w:customStyle="1" w:styleId="B88EA483534C419AA7A3BA4472963F1B">
    <w:name w:val="B88EA483534C419AA7A3BA4472963F1B"/>
    <w:rsid w:val="005374CF"/>
    <w:rPr>
      <w:lang w:eastAsia="zh-CN"/>
    </w:rPr>
  </w:style>
  <w:style w:type="paragraph" w:customStyle="1" w:styleId="93BF95152AAE4185BD9031E950CF7CA9">
    <w:name w:val="93BF95152AAE4185BD9031E950CF7CA9"/>
    <w:rsid w:val="005374CF"/>
    <w:rPr>
      <w:lang w:eastAsia="zh-CN"/>
    </w:rPr>
  </w:style>
  <w:style w:type="paragraph" w:customStyle="1" w:styleId="C5B64A48B29F4B659941C24F0197E947">
    <w:name w:val="C5B64A48B29F4B659941C24F0197E947"/>
    <w:rsid w:val="005374CF"/>
    <w:rPr>
      <w:lang w:eastAsia="zh-CN"/>
    </w:rPr>
  </w:style>
  <w:style w:type="paragraph" w:customStyle="1" w:styleId="D9E651DDD1E84BF18B939C0317289FF9">
    <w:name w:val="D9E651DDD1E84BF18B939C0317289FF9"/>
    <w:rsid w:val="005374CF"/>
    <w:rPr>
      <w:lang w:eastAsia="zh-CN"/>
    </w:rPr>
  </w:style>
  <w:style w:type="paragraph" w:customStyle="1" w:styleId="6A90A3DF64C0494F8C94F8A820ED5B47">
    <w:name w:val="6A90A3DF64C0494F8C94F8A820ED5B47"/>
    <w:rsid w:val="005374CF"/>
    <w:rPr>
      <w:lang w:eastAsia="zh-CN"/>
    </w:rPr>
  </w:style>
  <w:style w:type="paragraph" w:customStyle="1" w:styleId="F982DD3A16BF4425B29D2993F99D4848">
    <w:name w:val="F982DD3A16BF4425B29D2993F99D4848"/>
    <w:rsid w:val="005374CF"/>
    <w:rPr>
      <w:lang w:eastAsia="zh-CN"/>
    </w:rPr>
  </w:style>
  <w:style w:type="paragraph" w:customStyle="1" w:styleId="B22660911C1B4B9B81AE27A20E2EB1D7">
    <w:name w:val="B22660911C1B4B9B81AE27A20E2EB1D7"/>
    <w:rsid w:val="005374CF"/>
    <w:rPr>
      <w:lang w:eastAsia="zh-CN"/>
    </w:rPr>
  </w:style>
  <w:style w:type="paragraph" w:customStyle="1" w:styleId="98A9DF6611C241F8832EA40B8C6381A8">
    <w:name w:val="98A9DF6611C241F8832EA40B8C6381A8"/>
    <w:rsid w:val="005374CF"/>
    <w:rPr>
      <w:lang w:eastAsia="zh-CN"/>
    </w:rPr>
  </w:style>
  <w:style w:type="paragraph" w:customStyle="1" w:styleId="8527273379C24B5E8510367E8B5B5C0D">
    <w:name w:val="8527273379C24B5E8510367E8B5B5C0D"/>
    <w:rsid w:val="005374CF"/>
    <w:rPr>
      <w:lang w:eastAsia="zh-CN"/>
    </w:rPr>
  </w:style>
  <w:style w:type="paragraph" w:customStyle="1" w:styleId="DEE096839DAC4E0797B791069C26B95F9">
    <w:name w:val="DEE096839DAC4E0797B791069C26B95F9"/>
    <w:rsid w:val="005374CF"/>
    <w:pPr>
      <w:spacing w:after="720" w:line="260" w:lineRule="atLeast"/>
      <w:ind w:right="3969"/>
    </w:pPr>
    <w:rPr>
      <w:rFonts w:ascii="Arial" w:hAnsi="Arial" w:cs="Arial"/>
      <w:b/>
      <w:bCs/>
      <w:sz w:val="36"/>
      <w:lang w:eastAsia="en-US"/>
    </w:rPr>
  </w:style>
  <w:style w:type="paragraph" w:customStyle="1" w:styleId="FECD2CE923764211B47594E7EBCE76B37">
    <w:name w:val="FECD2CE923764211B47594E7EBCE76B37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970F3BB0A5F425A933479E12BD41B4B7">
    <w:name w:val="2970F3BB0A5F425A933479E12BD41B4B7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DB9ED9811490460B8821235FCC0EFA9E7">
    <w:name w:val="DB9ED9811490460B8821235FCC0EFA9E7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FEAEDC1CB1F4E15A73E80EBDC46D9E07">
    <w:name w:val="2FEAEDC1CB1F4E15A73E80EBDC46D9E07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18E9EEA28C9F4EA6A0834F69AA36635B7">
    <w:name w:val="18E9EEA28C9F4EA6A0834F69AA36635B7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0B62E6B65D504C8795D414EF591C70CC2">
    <w:name w:val="0B62E6B65D504C8795D414EF591C70CC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8B679166942C4CD3AB3A26D426F2897F2">
    <w:name w:val="8B679166942C4CD3AB3A26D426F2897F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EE407EC503D5418CA482053C136E650B2">
    <w:name w:val="EE407EC503D5418CA482053C136E650B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C243A5752C154310AD67CB09DC3ECA672">
    <w:name w:val="C243A5752C154310AD67CB09DC3ECA67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99A3D3E0DF6947E5B6DAF916998FCB962">
    <w:name w:val="99A3D3E0DF6947E5B6DAF916998FCB96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481A12DFA930429A9EC658BB3A0713632">
    <w:name w:val="481A12DFA930429A9EC658BB3A071363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BF5AE4646495431491E104DC4AC083622">
    <w:name w:val="BF5AE4646495431491E104DC4AC08362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0247233743194E0289CB8208589DA1B02">
    <w:name w:val="0247233743194E0289CB8208589DA1B0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034B361048054566AE38B782150293AA2">
    <w:name w:val="034B361048054566AE38B782150293AA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2972EF6A9B754730A1F13CC36849C09E2">
    <w:name w:val="2972EF6A9B754730A1F13CC36849C09E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9DD098121C734054B907F0AB3C144D592">
    <w:name w:val="9DD098121C734054B907F0AB3C144D59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DD248037CD1D42889D55023F44B80E0A2">
    <w:name w:val="DD248037CD1D42889D55023F44B80E0A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332FF85CC76D4CF6BD441C0C8190367C2">
    <w:name w:val="332FF85CC76D4CF6BD441C0C8190367C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8264097761034874BA88F699CEAA97872">
    <w:name w:val="8264097761034874BA88F699CEAA9787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1060DDF8D4564BABAEA06BE00380A3EC2">
    <w:name w:val="1060DDF8D4564BABAEA06BE00380A3EC2"/>
    <w:rsid w:val="005374CF"/>
    <w:pPr>
      <w:pBdr>
        <w:bottom w:val="single" w:sz="6" w:space="6" w:color="auto"/>
      </w:pBdr>
      <w:tabs>
        <w:tab w:val="right" w:pos="5103"/>
      </w:tabs>
      <w:spacing w:after="180" w:line="280" w:lineRule="atLeast"/>
      <w:ind w:right="3969"/>
    </w:pPr>
    <w:rPr>
      <w:rFonts w:asciiTheme="majorHAnsi" w:eastAsiaTheme="majorEastAsia" w:hAnsiTheme="majorHAnsi" w:cs="Times New Roman"/>
      <w:b/>
      <w:sz w:val="24"/>
      <w:lang w:eastAsia="en-US"/>
    </w:rPr>
  </w:style>
  <w:style w:type="paragraph" w:customStyle="1" w:styleId="609EE94B0FF14B269A6AD82576F3BCD15">
    <w:name w:val="609EE94B0FF14B269A6AD82576F3BCD15"/>
    <w:rsid w:val="005374CF"/>
    <w:pPr>
      <w:keepNext/>
      <w:spacing w:before="400" w:after="180" w:line="260" w:lineRule="atLeast"/>
      <w:ind w:right="3969"/>
    </w:pPr>
    <w:rPr>
      <w:rFonts w:asciiTheme="majorHAnsi" w:eastAsiaTheme="majorEastAsia" w:hAnsiTheme="majorHAnsi" w:cs="Arial"/>
      <w:b/>
      <w:bCs/>
      <w:lang w:eastAsia="en-US"/>
    </w:rPr>
  </w:style>
  <w:style w:type="paragraph" w:customStyle="1" w:styleId="B17F87975F104DF789222DF7E214582F8">
    <w:name w:val="B17F87975F104DF789222DF7E214582F8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ABD34A03614F4E48B8C243D58869BA534">
    <w:name w:val="ABD34A03614F4E48B8C243D58869BA53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F779B8007E5D4B0C99A99D67D462200C4">
    <w:name w:val="F779B8007E5D4B0C99A99D67D462200C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BCB12285B7FB4D3FB2D173C0338DEEDB4">
    <w:name w:val="BCB12285B7FB4D3FB2D173C0338DEEDB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3F8A71D742EB4EB888B1A41BC63CB4824">
    <w:name w:val="3F8A71D742EB4EB888B1A41BC63CB482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33097A720F941BA88EEED3DD7C2591B4">
    <w:name w:val="433097A720F941BA88EEED3DD7C2591B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3702E16F10A401CA84CFA92FB470B654">
    <w:name w:val="43702E16F10A401CA84CFA92FB470B65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2E746ACEA5C4D3B859178565F1A83794">
    <w:name w:val="D2E746ACEA5C4D3B859178565F1A8379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CA43D83E15F4475CA50E6A259E34D2F04">
    <w:name w:val="CA43D83E15F4475CA50E6A259E34D2F0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2C2E5F3A4B69476A8BD1DB38F4AFE3024">
    <w:name w:val="2C2E5F3A4B69476A8BD1DB38F4AFE302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222894C364AB406B8B999ED32F659BB44">
    <w:name w:val="222894C364AB406B8B999ED32F659BB4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65ED7AA7DE264E3981307069ABFAD2974">
    <w:name w:val="65ED7AA7DE264E3981307069ABFAD297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AE9F65D30FDC4B7987FCDBE24F855B404">
    <w:name w:val="AE9F65D30FDC4B7987FCDBE24F855B40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668E7ED0EE83459A9100ADD14A7438E14">
    <w:name w:val="668E7ED0EE83459A9100ADD14A7438E1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8F9591A1CE744B3EAF6EE9025BD2F7F24">
    <w:name w:val="8F9591A1CE744B3EAF6EE9025BD2F7F2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1820AA5561FB4991B32619D1247F87264">
    <w:name w:val="1820AA5561FB4991B32619D1247F8726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07EF9C7930D446C9622C2F492D22D604">
    <w:name w:val="407EF9C7930D446C9622C2F492D22D60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B3E2877E5B684D10BAFFD84029E3BC091">
    <w:name w:val="B3E2877E5B684D10BAFFD84029E3BC09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55A89E11524B4C18831F0A0DCEABDA2A1">
    <w:name w:val="55A89E11524B4C18831F0A0DCEABDA2A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301A174677E140BD8A47AEAD678F9E681">
    <w:name w:val="301A174677E140BD8A47AEAD678F9E68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5F02104E77254B5B91C704E87422F9BA1">
    <w:name w:val="5F02104E77254B5B91C704E87422F9BA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2B045A18E1EA4DDD82E69B514547C8B01">
    <w:name w:val="2B045A18E1EA4DDD82E69B514547C8B0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5C2336578470415F920D11A563F82C591">
    <w:name w:val="5C2336578470415F920D11A563F82C59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E872DD8D3D6A4643826C8F85D0C095CD1">
    <w:name w:val="E872DD8D3D6A4643826C8F85D0C095CD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8599861F36014DEE8BC4B94660F1139F1">
    <w:name w:val="8599861F36014DEE8BC4B94660F1139F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0D95738D44164B9CBFEE8613175ECF831">
    <w:name w:val="0D95738D44164B9CBFEE8613175ECF83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FCBB746104F14DD5A300D9435E5EF2821">
    <w:name w:val="FCBB746104F14DD5A300D9435E5EF282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F8C17496153B4E3B9C95A7B43660B27E1">
    <w:name w:val="F8C17496153B4E3B9C95A7B43660B27E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1F6EB79F85AB4931A83750DCCBB782951">
    <w:name w:val="1F6EB79F85AB4931A83750DCCBB78295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11AE8433E2904EBD9C86E608DD115D911">
    <w:name w:val="11AE8433E2904EBD9C86E608DD115D91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075EED8AD6494913911DC4A62029A1611">
    <w:name w:val="075EED8AD6494913911DC4A62029A161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E62A9E297CEB4351AD61723FFA68E29F1">
    <w:name w:val="E62A9E297CEB4351AD61723FFA68E29F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FDF325A5C4804280B806FFF2EC2362271">
    <w:name w:val="FDF325A5C4804280B806FFF2EC236227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1511439B832B4FFAAC798ED613811F921">
    <w:name w:val="1511439B832B4FFAAC798ED613811F92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B40B436FA0734E529C80CBDE0DD770081">
    <w:name w:val="B40B436FA0734E529C80CBDE0DD77008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91996DC1A91242EEA53E8A7D18A1FB661">
    <w:name w:val="91996DC1A91242EEA53E8A7D18A1FB66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871C44309E7141E8B278E9F6772D642B1">
    <w:name w:val="871C44309E7141E8B278E9F6772D642B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CFB438330B91481C83F4E60E005627071">
    <w:name w:val="CFB438330B91481C83F4E60E00562707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835348210FC24DE58C540305FB20C2771">
    <w:name w:val="835348210FC24DE58C540305FB20C277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C7B4F4F1C71B4BA2B3F9083721BE3F801">
    <w:name w:val="C7B4F4F1C71B4BA2B3F9083721BE3F80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D282145976A428793546BE3B66BF6AF1">
    <w:name w:val="4D282145976A428793546BE3B66BF6AF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5B33149EC9E5466DA95D7E12F397A90E1">
    <w:name w:val="5B33149EC9E5466DA95D7E12F397A90E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6DC4E2C0564C4172AD19C7677369EA071">
    <w:name w:val="6DC4E2C0564C4172AD19C7677369EA07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9A9C2DB2FA22488287EED11A63E440711">
    <w:name w:val="9A9C2DB2FA22488287EED11A63E44071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EC9EAC638AD0451F9C6ED76635C27C841">
    <w:name w:val="EC9EAC638AD0451F9C6ED76635C27C84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189E92DCFFD44C895B6B05209226D001">
    <w:name w:val="D189E92DCFFD44C895B6B05209226D00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C8D37CD388AE45F1A4C560DF8B95ADDB1">
    <w:name w:val="C8D37CD388AE45F1A4C560DF8B95ADDB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B7C5AF8FB0D48709A4E23706F7984971">
    <w:name w:val="DB7C5AF8FB0D48709A4E23706F798497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C08EE7896FDB4A78B84BE17EC7387BE91">
    <w:name w:val="C08EE7896FDB4A78B84BE17EC7387BE9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B9670D3A1D9146EB8C7A91BE10E0AF7E1">
    <w:name w:val="B9670D3A1D9146EB8C7A91BE10E0AF7E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AAF83CF101640639BF6E8D5E0823F6F1">
    <w:name w:val="DAAF83CF101640639BF6E8D5E0823F6F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E846CEFA7F9A4E89867DDA8DA28187E41">
    <w:name w:val="E846CEFA7F9A4E89867DDA8DA28187E4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20E27966A20349E7878C5E2D9EBFA5CF1">
    <w:name w:val="20E27966A20349E7878C5E2D9EBFA5CF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A3683E5FBB1A4D3188F3CDDA69DCD4611">
    <w:name w:val="A3683E5FBB1A4D3188F3CDDA69DCD461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C451C2B3A828492582FEE1B082FD57CE1">
    <w:name w:val="C451C2B3A828492582FEE1B082FD57CE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0C2A8B0B21CD4F5DBA269DDCA40AD4211">
    <w:name w:val="0C2A8B0B21CD4F5DBA269DDCA40AD421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E2E2955AC3824776B3F2E92F5B0EFE671">
    <w:name w:val="E2E2955AC3824776B3F2E92F5B0EFE67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F49DF587310D413FB0BCFAE9E8AE47B21">
    <w:name w:val="F49DF587310D413FB0BCFAE9E8AE47B2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916D09E3D74C4E0F8C4FA1B987E93C8C1">
    <w:name w:val="916D09E3D74C4E0F8C4FA1B987E93C8C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B9A10B8A6E1243038C33BEEC84DD3CA41">
    <w:name w:val="B9A10B8A6E1243038C33BEEC84DD3CA4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1D7A4C3073724418A2720C9AE0076E5C1">
    <w:name w:val="1D7A4C3073724418A2720C9AE0076E5C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B4CFA7007AA4EA3A798AA261E5307DC1">
    <w:name w:val="4B4CFA7007AA4EA3A798AA261E5307DC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A51537770CB646999AB6A6CC18A321501">
    <w:name w:val="A51537770CB646999AB6A6CC18A32150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C9BE31EAAC8D47498353F276F28DCC011">
    <w:name w:val="C9BE31EAAC8D47498353F276F28DCC01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9A1FF0604C2460C8C195A3903F6F8D61">
    <w:name w:val="D9A1FF0604C2460C8C195A3903F6F8D6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63DF5C26073C42A289C2C16889C372A11">
    <w:name w:val="63DF5C26073C42A289C2C16889C372A1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70929B9851F421989952D50BB2602981">
    <w:name w:val="470929B9851F421989952D50BB260298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6F6F2911C48442B38BD8EAE217280F9C1">
    <w:name w:val="6F6F2911C48442B38BD8EAE217280F9C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B88EA483534C419AA7A3BA4472963F1B1">
    <w:name w:val="B88EA483534C419AA7A3BA4472963F1B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93BF95152AAE4185BD9031E950CF7CA91">
    <w:name w:val="93BF95152AAE4185BD9031E950CF7CA9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C5B64A48B29F4B659941C24F0197E9471">
    <w:name w:val="C5B64A48B29F4B659941C24F0197E947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9E651DDD1E84BF18B939C0317289FF91">
    <w:name w:val="D9E651DDD1E84BF18B939C0317289FF9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6A90A3DF64C0494F8C94F8A820ED5B471">
    <w:name w:val="6A90A3DF64C0494F8C94F8A820ED5B47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F982DD3A16BF4425B29D2993F99D48481">
    <w:name w:val="F982DD3A16BF4425B29D2993F99D4848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B22660911C1B4B9B81AE27A20E2EB1D71">
    <w:name w:val="B22660911C1B4B9B81AE27A20E2EB1D7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98A9DF6611C241F8832EA40B8C6381A81">
    <w:name w:val="98A9DF6611C241F8832EA40B8C6381A8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8527273379C24B5E8510367E8B5B5C0D1">
    <w:name w:val="8527273379C24B5E8510367E8B5B5C0D1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09DA36780651494595A5E6294F2CE5F24">
    <w:name w:val="09DA36780651494595A5E6294F2CE5F2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49BEF5A9ED8B46EF8FE988546367E58E4">
    <w:name w:val="49BEF5A9ED8B46EF8FE988546367E58E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FE999DE435994177ACA053BF0B9CA93E4">
    <w:name w:val="FE999DE435994177ACA053BF0B9CA93E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A4D37013718A402689D310272C8CC9F54">
    <w:name w:val="A4D37013718A402689D310272C8CC9F54"/>
    <w:rsid w:val="005374CF"/>
    <w:pPr>
      <w:spacing w:before="60" w:after="260" w:line="260" w:lineRule="atLeast"/>
    </w:pPr>
    <w:rPr>
      <w:rFonts w:eastAsiaTheme="majorEastAsia" w:cs="Arial"/>
      <w:lang w:eastAsia="en-US"/>
    </w:rPr>
  </w:style>
  <w:style w:type="paragraph" w:customStyle="1" w:styleId="DF1FC8EA4F2E4638BE0F753FECEC1BFD2">
    <w:name w:val="DF1FC8EA4F2E4638BE0F753FECEC1BFD2"/>
    <w:rsid w:val="005374CF"/>
    <w:pPr>
      <w:spacing w:after="0" w:line="240" w:lineRule="auto"/>
    </w:pPr>
    <w:rPr>
      <w:rFonts w:asciiTheme="majorHAnsi" w:hAnsiTheme="majorHAnsi" w:cs="Times New Roman"/>
      <w:noProof/>
      <w:sz w:val="16"/>
      <w:lang w:eastAsia="en-US"/>
    </w:rPr>
  </w:style>
  <w:style w:type="paragraph" w:customStyle="1" w:styleId="CD6058D5FDF9473A917DCCFF11A5535B1">
    <w:name w:val="CD6058D5FDF9473A917DCCFF11A5535B1"/>
    <w:rsid w:val="005374CF"/>
    <w:pPr>
      <w:spacing w:after="0" w:line="240" w:lineRule="auto"/>
    </w:pPr>
    <w:rPr>
      <w:rFonts w:asciiTheme="majorHAnsi" w:hAnsiTheme="majorHAnsi" w:cs="Times New Roman"/>
      <w:noProof/>
      <w:sz w:val="16"/>
      <w:lang w:eastAsia="en-US"/>
    </w:rPr>
  </w:style>
  <w:style w:type="paragraph" w:customStyle="1" w:styleId="C9BDEF4DB6824EA0A42A5BB58A5EC4FA1">
    <w:name w:val="C9BDEF4DB6824EA0A42A5BB58A5EC4FA1"/>
    <w:rsid w:val="005374CF"/>
    <w:pPr>
      <w:spacing w:after="0" w:line="240" w:lineRule="auto"/>
    </w:pPr>
    <w:rPr>
      <w:rFonts w:asciiTheme="majorHAnsi" w:hAnsiTheme="majorHAnsi" w:cs="Times New Roman"/>
      <w:noProof/>
      <w:sz w:val="16"/>
      <w:lang w:eastAsia="en-US"/>
    </w:rPr>
  </w:style>
  <w:style w:type="paragraph" w:customStyle="1" w:styleId="5FBBF77F2001492C87E7F04869C85E0F">
    <w:name w:val="5FBBF77F2001492C87E7F04869C85E0F"/>
    <w:rsid w:val="000F7AA8"/>
    <w:rPr>
      <w:lang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MacroView">
  <a:themeElements>
    <a:clrScheme name="MacroView">
      <a:dk1>
        <a:srgbClr val="5F5F5F"/>
      </a:dk1>
      <a:lt1>
        <a:srgbClr val="FFFFFF"/>
      </a:lt1>
      <a:dk2>
        <a:srgbClr val="000000"/>
      </a:dk2>
      <a:lt2>
        <a:srgbClr val="FFFFFF"/>
      </a:lt2>
      <a:accent1>
        <a:srgbClr val="2A276B"/>
      </a:accent1>
      <a:accent2>
        <a:srgbClr val="FDCE00"/>
      </a:accent2>
      <a:accent3>
        <a:srgbClr val="A71930"/>
      </a:accent3>
      <a:accent4>
        <a:srgbClr val="A3AD00"/>
      </a:accent4>
      <a:accent5>
        <a:srgbClr val="5F5F5F"/>
      </a:accent5>
      <a:accent6>
        <a:srgbClr val="000000"/>
      </a:accent6>
      <a:hlink>
        <a:srgbClr val="A2AD00"/>
      </a:hlink>
      <a:folHlink>
        <a:srgbClr val="A2AD00"/>
      </a:folHlink>
    </a:clrScheme>
    <a:fontScheme name="B&amp;M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19050">
          <a:solidFill>
            <a:schemeClr val="accent1"/>
          </a:solidFill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MacroView" id="{00D92317-9227-4E3E-B426-7042C1F70E6E}" vid="{9D6FBFAF-6980-45ED-A41D-AB66626D587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</b:Sources>
</file>

<file path=customXml/itemProps1.xml><?xml version="1.0" encoding="utf-8"?>
<ds:datastoreItem xmlns:ds="http://schemas.openxmlformats.org/officeDocument/2006/customXml" ds:itemID="{D3F9130A-6C7F-4507-BD37-6806EA80356B}">
  <ds:schemaRefs>
    <ds:schemaRef ds:uri="http://schemas.macroview.com.au/agreement"/>
  </ds:schemaRefs>
</ds:datastoreItem>
</file>

<file path=customXml/itemProps2.xml><?xml version="1.0" encoding="utf-8"?>
<ds:datastoreItem xmlns:ds="http://schemas.openxmlformats.org/officeDocument/2006/customXml" ds:itemID="{02D2837A-8E7B-41B2-9DA0-8B768E880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Agreement.dotm</Template>
  <TotalTime>8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Agreement</vt:lpstr>
    </vt:vector>
  </TitlesOfParts>
  <Company>Baker &amp; McKenzie</Company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</dc:title>
  <dc:creator>Matthew Fitzmaurice</dc:creator>
  <cp:lastModifiedBy>Matthew Fitzmaurice</cp:lastModifiedBy>
  <cp:revision>17</cp:revision>
  <dcterms:created xsi:type="dcterms:W3CDTF">2014-08-04T01:35:00Z</dcterms:created>
  <dcterms:modified xsi:type="dcterms:W3CDTF">2015-07-17T03:33:00Z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Type">
    <vt:lpwstr>Agreement</vt:lpwstr>
  </property>
</Properties>
</file>